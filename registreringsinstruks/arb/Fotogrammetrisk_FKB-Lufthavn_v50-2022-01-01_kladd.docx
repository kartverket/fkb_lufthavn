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534ABB" w:rsidR="00DF4576" w:rsidP="00A728AD" w:rsidRDefault="00DF4576" w14:paraId="30A8CDB3" w14:textId="77777777">
      <w:pPr>
        <w:pStyle w:val="Overskrift1"/>
      </w:pPr>
      <w:bookmarkStart w:name="_Toc526323044" w:id="0"/>
      <w:bookmarkStart w:name="_Toc19082587" w:id="1"/>
      <w:bookmarkStart w:name="_Toc81890339" w:id="2"/>
      <w:r w:rsidRPr="00534ABB">
        <w:t xml:space="preserve">FKB </w:t>
      </w:r>
      <w:bookmarkEnd w:id="0"/>
      <w:bookmarkEnd w:id="1"/>
      <w:r w:rsidR="00A728AD">
        <w:t>Lufthavn</w:t>
      </w:r>
      <w:bookmarkEnd w:id="2"/>
    </w:p>
    <w:p w:rsidR="006A5ADA" w:rsidP="009C2DAE" w:rsidRDefault="006A5ADA" w14:paraId="672A6659" w14:textId="77777777">
      <w:pPr>
        <w:rPr>
          <w:i/>
          <w:color w:val="FF0000"/>
        </w:rPr>
      </w:pPr>
    </w:p>
    <w:p w:rsidR="00CD7401" w:rsidP="009C2DAE" w:rsidRDefault="00CD7401" w14:paraId="0A37501D" w14:textId="77777777">
      <w:pPr>
        <w:rPr>
          <w:i/>
          <w:color w:val="FF0000"/>
        </w:rPr>
      </w:pPr>
    </w:p>
    <w:p w:rsidRPr="00534ABB" w:rsidR="006A5ADA" w:rsidP="009C2DAE" w:rsidRDefault="00534ABB" w14:paraId="1CF4F1C2" w14:textId="7777777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INNHOLDSFORTEGNELSE</w:t>
      </w:r>
    </w:p>
    <w:p w:rsidRPr="00813ED5" w:rsidR="006A5ADA" w:rsidP="009C2DAE" w:rsidRDefault="006A5ADA" w14:paraId="5DAB6C7B" w14:textId="47EDB83F"/>
    <w:p w:rsidR="00775388" w:rsidRDefault="009F3134" w14:paraId="5039285E" w14:textId="2DEC5B72">
      <w:pPr>
        <w:pStyle w:val="INNH1"/>
        <w:tabs>
          <w:tab w:val="right" w:leader="dot" w:pos="10194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ja-JP"/>
        </w:rPr>
      </w:pPr>
      <w:r w:rsidRPr="009C2DAE">
        <w:fldChar w:fldCharType="begin"/>
      </w:r>
      <w:r w:rsidRPr="009C2DAE" w:rsidR="006207F3">
        <w:instrText xml:space="preserve"> TOC \o "1-6" \h \z \u </w:instrText>
      </w:r>
      <w:r w:rsidRPr="009C2DAE">
        <w:fldChar w:fldCharType="separate"/>
      </w:r>
      <w:hyperlink w:history="1" w:anchor="_Toc81890339">
        <w:r w:rsidRPr="00B2336A" w:rsidR="00775388">
          <w:rPr>
            <w:rStyle w:val="Hyperkobling"/>
            <w:noProof/>
          </w:rPr>
          <w:t>FKB Lufthavn</w:t>
        </w:r>
        <w:r w:rsidR="00775388">
          <w:rPr>
            <w:noProof/>
            <w:webHidden/>
          </w:rPr>
          <w:tab/>
        </w:r>
        <w:r w:rsidR="00775388">
          <w:rPr>
            <w:noProof/>
            <w:webHidden/>
          </w:rPr>
          <w:fldChar w:fldCharType="begin"/>
        </w:r>
        <w:r w:rsidR="00775388">
          <w:rPr>
            <w:noProof/>
            <w:webHidden/>
          </w:rPr>
          <w:instrText xml:space="preserve"> PAGEREF _Toc81890339 \h </w:instrText>
        </w:r>
        <w:r w:rsidR="00775388">
          <w:rPr>
            <w:noProof/>
            <w:webHidden/>
          </w:rPr>
        </w:r>
        <w:r w:rsidR="00775388">
          <w:rPr>
            <w:noProof/>
            <w:webHidden/>
          </w:rPr>
          <w:fldChar w:fldCharType="separate"/>
        </w:r>
        <w:r w:rsidR="00775388">
          <w:rPr>
            <w:noProof/>
            <w:webHidden/>
          </w:rPr>
          <w:t>1</w:t>
        </w:r>
        <w:r w:rsidR="00775388">
          <w:rPr>
            <w:noProof/>
            <w:webHidden/>
          </w:rPr>
          <w:fldChar w:fldCharType="end"/>
        </w:r>
      </w:hyperlink>
    </w:p>
    <w:p w:rsidR="00775388" w:rsidRDefault="00DE27D1" w14:paraId="3BCE6F39" w14:textId="59873C60">
      <w:pPr>
        <w:pStyle w:val="INNH2"/>
        <w:tabs>
          <w:tab w:val="left" w:pos="660"/>
          <w:tab w:val="right" w:leader="dot" w:pos="10194"/>
        </w:tabs>
        <w:rPr>
          <w:rFonts w:eastAsiaTheme="minorEastAsia"/>
          <w:smallCaps w:val="0"/>
          <w:noProof/>
          <w:sz w:val="22"/>
          <w:szCs w:val="22"/>
          <w:lang w:eastAsia="ja-JP"/>
        </w:rPr>
      </w:pPr>
      <w:hyperlink w:history="1" w:anchor="_Toc81890340">
        <w:r w:rsidRPr="00B2336A" w:rsidR="00775388">
          <w:rPr>
            <w:rStyle w:val="Hyperkobling"/>
            <w:noProof/>
          </w:rPr>
          <w:t>1</w:t>
        </w:r>
        <w:r w:rsidR="00775388">
          <w:rPr>
            <w:rFonts w:eastAsiaTheme="minorEastAsia"/>
            <w:smallCaps w:val="0"/>
            <w:noProof/>
            <w:sz w:val="22"/>
            <w:szCs w:val="22"/>
            <w:lang w:eastAsia="ja-JP"/>
          </w:rPr>
          <w:tab/>
        </w:r>
        <w:r w:rsidRPr="00B2336A" w:rsidR="00775388">
          <w:rPr>
            <w:rStyle w:val="Hyperkobling"/>
            <w:noProof/>
          </w:rPr>
          <w:t>Innledning</w:t>
        </w:r>
        <w:r w:rsidR="00775388">
          <w:rPr>
            <w:noProof/>
            <w:webHidden/>
          </w:rPr>
          <w:tab/>
        </w:r>
        <w:r w:rsidR="00775388">
          <w:rPr>
            <w:noProof/>
            <w:webHidden/>
          </w:rPr>
          <w:fldChar w:fldCharType="begin"/>
        </w:r>
        <w:r w:rsidR="00775388">
          <w:rPr>
            <w:noProof/>
            <w:webHidden/>
          </w:rPr>
          <w:instrText xml:space="preserve"> PAGEREF _Toc81890340 \h </w:instrText>
        </w:r>
        <w:r w:rsidR="00775388">
          <w:rPr>
            <w:noProof/>
            <w:webHidden/>
          </w:rPr>
        </w:r>
        <w:r w:rsidR="00775388">
          <w:rPr>
            <w:noProof/>
            <w:webHidden/>
          </w:rPr>
          <w:fldChar w:fldCharType="separate"/>
        </w:r>
        <w:r w:rsidR="00775388">
          <w:rPr>
            <w:noProof/>
            <w:webHidden/>
          </w:rPr>
          <w:t>2</w:t>
        </w:r>
        <w:r w:rsidR="00775388">
          <w:rPr>
            <w:noProof/>
            <w:webHidden/>
          </w:rPr>
          <w:fldChar w:fldCharType="end"/>
        </w:r>
      </w:hyperlink>
    </w:p>
    <w:p w:rsidR="00775388" w:rsidRDefault="00DE27D1" w14:paraId="798DA5B6" w14:textId="361F4E68">
      <w:pPr>
        <w:pStyle w:val="INNH3"/>
        <w:tabs>
          <w:tab w:val="left" w:pos="1100"/>
          <w:tab w:val="right" w:leader="dot" w:pos="10194"/>
        </w:tabs>
        <w:rPr>
          <w:rFonts w:eastAsiaTheme="minorEastAsia"/>
          <w:i w:val="0"/>
          <w:iCs w:val="0"/>
          <w:noProof/>
          <w:sz w:val="22"/>
          <w:szCs w:val="22"/>
          <w:lang w:eastAsia="ja-JP"/>
        </w:rPr>
      </w:pPr>
      <w:hyperlink w:history="1" w:anchor="_Toc81890341">
        <w:r w:rsidRPr="00B2336A" w:rsidR="00775388">
          <w:rPr>
            <w:rStyle w:val="Hyperkobling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 w:rsidR="00775388">
          <w:rPr>
            <w:rFonts w:eastAsiaTheme="minorEastAsia"/>
            <w:i w:val="0"/>
            <w:iCs w:val="0"/>
            <w:noProof/>
            <w:sz w:val="22"/>
            <w:szCs w:val="22"/>
            <w:lang w:eastAsia="ja-JP"/>
          </w:rPr>
          <w:tab/>
        </w:r>
        <w:r w:rsidRPr="00B2336A" w:rsidR="00775388">
          <w:rPr>
            <w:rStyle w:val="Hyperkobling"/>
            <w:noProof/>
          </w:rPr>
          <w:t>Endringslogg</w:t>
        </w:r>
        <w:r w:rsidR="00775388">
          <w:rPr>
            <w:noProof/>
            <w:webHidden/>
          </w:rPr>
          <w:tab/>
        </w:r>
        <w:r w:rsidR="00775388">
          <w:rPr>
            <w:noProof/>
            <w:webHidden/>
          </w:rPr>
          <w:fldChar w:fldCharType="begin"/>
        </w:r>
        <w:r w:rsidR="00775388">
          <w:rPr>
            <w:noProof/>
            <w:webHidden/>
          </w:rPr>
          <w:instrText xml:space="preserve"> PAGEREF _Toc81890341 \h </w:instrText>
        </w:r>
        <w:r w:rsidR="00775388">
          <w:rPr>
            <w:noProof/>
            <w:webHidden/>
          </w:rPr>
        </w:r>
        <w:r w:rsidR="00775388">
          <w:rPr>
            <w:noProof/>
            <w:webHidden/>
          </w:rPr>
          <w:fldChar w:fldCharType="separate"/>
        </w:r>
        <w:r w:rsidR="00775388">
          <w:rPr>
            <w:noProof/>
            <w:webHidden/>
          </w:rPr>
          <w:t>2</w:t>
        </w:r>
        <w:r w:rsidR="00775388">
          <w:rPr>
            <w:noProof/>
            <w:webHidden/>
          </w:rPr>
          <w:fldChar w:fldCharType="end"/>
        </w:r>
      </w:hyperlink>
    </w:p>
    <w:p w:rsidR="00775388" w:rsidRDefault="00DE27D1" w14:paraId="4A1B264F" w14:textId="0E8F18F5">
      <w:pPr>
        <w:pStyle w:val="INNH2"/>
        <w:tabs>
          <w:tab w:val="left" w:pos="660"/>
          <w:tab w:val="right" w:leader="dot" w:pos="10194"/>
        </w:tabs>
        <w:rPr>
          <w:rFonts w:eastAsiaTheme="minorEastAsia"/>
          <w:smallCaps w:val="0"/>
          <w:noProof/>
          <w:sz w:val="22"/>
          <w:szCs w:val="22"/>
          <w:lang w:eastAsia="ja-JP"/>
        </w:rPr>
      </w:pPr>
      <w:hyperlink w:history="1" w:anchor="_Toc81890342">
        <w:r w:rsidRPr="00B2336A" w:rsidR="00775388">
          <w:rPr>
            <w:rStyle w:val="Hyperkobling"/>
            <w:noProof/>
          </w:rPr>
          <w:t>2</w:t>
        </w:r>
        <w:r w:rsidR="00775388">
          <w:rPr>
            <w:rFonts w:eastAsiaTheme="minorEastAsia"/>
            <w:smallCaps w:val="0"/>
            <w:noProof/>
            <w:sz w:val="22"/>
            <w:szCs w:val="22"/>
            <w:lang w:eastAsia="ja-JP"/>
          </w:rPr>
          <w:tab/>
        </w:r>
        <w:r w:rsidRPr="00B2336A" w:rsidR="00775388">
          <w:rPr>
            <w:rStyle w:val="Hyperkobling"/>
            <w:noProof/>
          </w:rPr>
          <w:t>Objekttyper og egenskaper</w:t>
        </w:r>
        <w:r w:rsidR="00775388">
          <w:rPr>
            <w:noProof/>
            <w:webHidden/>
          </w:rPr>
          <w:tab/>
        </w:r>
        <w:r w:rsidR="00775388">
          <w:rPr>
            <w:noProof/>
            <w:webHidden/>
          </w:rPr>
          <w:fldChar w:fldCharType="begin"/>
        </w:r>
        <w:r w:rsidR="00775388">
          <w:rPr>
            <w:noProof/>
            <w:webHidden/>
          </w:rPr>
          <w:instrText xml:space="preserve"> PAGEREF _Toc81890342 \h </w:instrText>
        </w:r>
        <w:r w:rsidR="00775388">
          <w:rPr>
            <w:noProof/>
            <w:webHidden/>
          </w:rPr>
        </w:r>
        <w:r w:rsidR="00775388">
          <w:rPr>
            <w:noProof/>
            <w:webHidden/>
          </w:rPr>
          <w:fldChar w:fldCharType="separate"/>
        </w:r>
        <w:r w:rsidR="00775388">
          <w:rPr>
            <w:noProof/>
            <w:webHidden/>
          </w:rPr>
          <w:t>3</w:t>
        </w:r>
        <w:r w:rsidR="00775388">
          <w:rPr>
            <w:noProof/>
            <w:webHidden/>
          </w:rPr>
          <w:fldChar w:fldCharType="end"/>
        </w:r>
      </w:hyperlink>
    </w:p>
    <w:p w:rsidR="00775388" w:rsidRDefault="00DE27D1" w14:paraId="0E9993D2" w14:textId="332DCD7A">
      <w:pPr>
        <w:pStyle w:val="INNH3"/>
        <w:tabs>
          <w:tab w:val="left" w:pos="1100"/>
          <w:tab w:val="right" w:leader="dot" w:pos="10194"/>
        </w:tabs>
        <w:rPr>
          <w:rFonts w:eastAsiaTheme="minorEastAsia"/>
          <w:i w:val="0"/>
          <w:iCs w:val="0"/>
          <w:noProof/>
          <w:sz w:val="22"/>
          <w:szCs w:val="22"/>
          <w:lang w:eastAsia="ja-JP"/>
        </w:rPr>
      </w:pPr>
      <w:hyperlink w:history="1" w:anchor="_Toc81890343">
        <w:r w:rsidRPr="00B2336A" w:rsidR="00775388">
          <w:rPr>
            <w:rStyle w:val="Hyperkobling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 w:rsidR="00775388">
          <w:rPr>
            <w:rFonts w:eastAsiaTheme="minorEastAsia"/>
            <w:i w:val="0"/>
            <w:iCs w:val="0"/>
            <w:noProof/>
            <w:sz w:val="22"/>
            <w:szCs w:val="22"/>
            <w:lang w:eastAsia="ja-JP"/>
          </w:rPr>
          <w:tab/>
        </w:r>
        <w:r w:rsidRPr="00B2336A" w:rsidR="00775388">
          <w:rPr>
            <w:rStyle w:val="Hyperkobling"/>
            <w:noProof/>
          </w:rPr>
          <w:t>LufthavnLys</w:t>
        </w:r>
        <w:r w:rsidR="00775388">
          <w:rPr>
            <w:noProof/>
            <w:webHidden/>
          </w:rPr>
          <w:tab/>
        </w:r>
        <w:r w:rsidR="00775388">
          <w:rPr>
            <w:noProof/>
            <w:webHidden/>
          </w:rPr>
          <w:fldChar w:fldCharType="begin"/>
        </w:r>
        <w:r w:rsidR="00775388">
          <w:rPr>
            <w:noProof/>
            <w:webHidden/>
          </w:rPr>
          <w:instrText xml:space="preserve"> PAGEREF _Toc81890343 \h </w:instrText>
        </w:r>
        <w:r w:rsidR="00775388">
          <w:rPr>
            <w:noProof/>
            <w:webHidden/>
          </w:rPr>
        </w:r>
        <w:r w:rsidR="00775388">
          <w:rPr>
            <w:noProof/>
            <w:webHidden/>
          </w:rPr>
          <w:fldChar w:fldCharType="separate"/>
        </w:r>
        <w:r w:rsidR="00775388">
          <w:rPr>
            <w:noProof/>
            <w:webHidden/>
          </w:rPr>
          <w:t>3</w:t>
        </w:r>
        <w:r w:rsidR="00775388">
          <w:rPr>
            <w:noProof/>
            <w:webHidden/>
          </w:rPr>
          <w:fldChar w:fldCharType="end"/>
        </w:r>
      </w:hyperlink>
    </w:p>
    <w:p w:rsidR="00775388" w:rsidRDefault="00DE27D1" w14:paraId="34C8A114" w14:textId="144C5313">
      <w:pPr>
        <w:pStyle w:val="INNH4"/>
        <w:tabs>
          <w:tab w:val="left" w:pos="1320"/>
          <w:tab w:val="right" w:leader="dot" w:pos="10194"/>
        </w:tabs>
        <w:rPr>
          <w:rFonts w:eastAsiaTheme="minorEastAsia"/>
          <w:noProof/>
          <w:sz w:val="22"/>
          <w:szCs w:val="22"/>
          <w:lang w:eastAsia="ja-JP"/>
        </w:rPr>
      </w:pPr>
      <w:hyperlink w:history="1" w:anchor="_Toc81890344">
        <w:r w:rsidRPr="00B2336A" w:rsidR="00775388">
          <w:rPr>
            <w:rStyle w:val="Hyperkobling"/>
            <w:noProof/>
          </w:rPr>
          <w:t>2.1.1</w:t>
        </w:r>
        <w:r w:rsidR="00775388">
          <w:rPr>
            <w:rFonts w:eastAsiaTheme="minorEastAsia"/>
            <w:noProof/>
            <w:sz w:val="22"/>
            <w:szCs w:val="22"/>
            <w:lang w:eastAsia="ja-JP"/>
          </w:rPr>
          <w:tab/>
        </w:r>
        <w:r w:rsidRPr="00B2336A" w:rsidR="00775388">
          <w:rPr>
            <w:rStyle w:val="Hyperkobling"/>
            <w:noProof/>
          </w:rPr>
          <w:t>Lufthavnlys</w:t>
        </w:r>
        <w:r w:rsidR="00775388">
          <w:rPr>
            <w:noProof/>
            <w:webHidden/>
          </w:rPr>
          <w:tab/>
        </w:r>
        <w:r w:rsidR="00775388">
          <w:rPr>
            <w:noProof/>
            <w:webHidden/>
          </w:rPr>
          <w:fldChar w:fldCharType="begin"/>
        </w:r>
        <w:r w:rsidR="00775388">
          <w:rPr>
            <w:noProof/>
            <w:webHidden/>
          </w:rPr>
          <w:instrText xml:space="preserve"> PAGEREF _Toc81890344 \h </w:instrText>
        </w:r>
        <w:r w:rsidR="00775388">
          <w:rPr>
            <w:noProof/>
            <w:webHidden/>
          </w:rPr>
        </w:r>
        <w:r w:rsidR="00775388">
          <w:rPr>
            <w:noProof/>
            <w:webHidden/>
          </w:rPr>
          <w:fldChar w:fldCharType="separate"/>
        </w:r>
        <w:r w:rsidR="00775388">
          <w:rPr>
            <w:noProof/>
            <w:webHidden/>
          </w:rPr>
          <w:t>3</w:t>
        </w:r>
        <w:r w:rsidR="00775388">
          <w:rPr>
            <w:noProof/>
            <w:webHidden/>
          </w:rPr>
          <w:fldChar w:fldCharType="end"/>
        </w:r>
      </w:hyperlink>
    </w:p>
    <w:p w:rsidR="00775388" w:rsidRDefault="00DE27D1" w14:paraId="0FD8422D" w14:textId="3365ABFF">
      <w:pPr>
        <w:pStyle w:val="INNH3"/>
        <w:tabs>
          <w:tab w:val="left" w:pos="1100"/>
          <w:tab w:val="right" w:leader="dot" w:pos="10194"/>
        </w:tabs>
        <w:rPr>
          <w:rFonts w:eastAsiaTheme="minorEastAsia"/>
          <w:i w:val="0"/>
          <w:iCs w:val="0"/>
          <w:noProof/>
          <w:sz w:val="22"/>
          <w:szCs w:val="22"/>
          <w:lang w:eastAsia="ja-JP"/>
        </w:rPr>
      </w:pPr>
      <w:hyperlink w:history="1" w:anchor="_Toc81890345">
        <w:r w:rsidRPr="00B2336A" w:rsidR="00775388">
          <w:rPr>
            <w:rStyle w:val="Hyperkobling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 w:rsidR="00775388">
          <w:rPr>
            <w:rFonts w:eastAsiaTheme="minorEastAsia"/>
            <w:i w:val="0"/>
            <w:iCs w:val="0"/>
            <w:noProof/>
            <w:sz w:val="22"/>
            <w:szCs w:val="22"/>
            <w:lang w:eastAsia="ja-JP"/>
          </w:rPr>
          <w:tab/>
        </w:r>
        <w:r w:rsidRPr="00B2336A" w:rsidR="00775388">
          <w:rPr>
            <w:rStyle w:val="Hyperkobling"/>
            <w:noProof/>
          </w:rPr>
          <w:t>Rullebane</w:t>
        </w:r>
        <w:r w:rsidR="00775388">
          <w:rPr>
            <w:noProof/>
            <w:webHidden/>
          </w:rPr>
          <w:tab/>
        </w:r>
        <w:r w:rsidR="00775388">
          <w:rPr>
            <w:noProof/>
            <w:webHidden/>
          </w:rPr>
          <w:fldChar w:fldCharType="begin"/>
        </w:r>
        <w:r w:rsidR="00775388">
          <w:rPr>
            <w:noProof/>
            <w:webHidden/>
          </w:rPr>
          <w:instrText xml:space="preserve"> PAGEREF _Toc81890345 \h </w:instrText>
        </w:r>
        <w:r w:rsidR="00775388">
          <w:rPr>
            <w:noProof/>
            <w:webHidden/>
          </w:rPr>
        </w:r>
        <w:r w:rsidR="00775388">
          <w:rPr>
            <w:noProof/>
            <w:webHidden/>
          </w:rPr>
          <w:fldChar w:fldCharType="separate"/>
        </w:r>
        <w:r w:rsidR="00775388">
          <w:rPr>
            <w:noProof/>
            <w:webHidden/>
          </w:rPr>
          <w:t>4</w:t>
        </w:r>
        <w:r w:rsidR="00775388">
          <w:rPr>
            <w:noProof/>
            <w:webHidden/>
          </w:rPr>
          <w:fldChar w:fldCharType="end"/>
        </w:r>
      </w:hyperlink>
    </w:p>
    <w:p w:rsidR="00775388" w:rsidRDefault="00DE27D1" w14:paraId="766F7DE1" w14:textId="3CED681D">
      <w:pPr>
        <w:pStyle w:val="INNH4"/>
        <w:tabs>
          <w:tab w:val="left" w:pos="1320"/>
          <w:tab w:val="right" w:leader="dot" w:pos="10194"/>
        </w:tabs>
        <w:rPr>
          <w:rFonts w:eastAsiaTheme="minorEastAsia"/>
          <w:noProof/>
          <w:sz w:val="22"/>
          <w:szCs w:val="22"/>
          <w:lang w:eastAsia="ja-JP"/>
        </w:rPr>
      </w:pPr>
      <w:hyperlink w:history="1" w:anchor="_Toc81890346">
        <w:r w:rsidRPr="00B2336A" w:rsidR="00775388">
          <w:rPr>
            <w:rStyle w:val="Hyperkobling"/>
            <w:noProof/>
          </w:rPr>
          <w:t>2.2.1</w:t>
        </w:r>
        <w:r w:rsidR="00775388">
          <w:rPr>
            <w:rFonts w:eastAsiaTheme="minorEastAsia"/>
            <w:noProof/>
            <w:sz w:val="22"/>
            <w:szCs w:val="22"/>
            <w:lang w:eastAsia="ja-JP"/>
          </w:rPr>
          <w:tab/>
        </w:r>
        <w:r w:rsidRPr="00B2336A" w:rsidR="00775388">
          <w:rPr>
            <w:rStyle w:val="Hyperkobling"/>
            <w:noProof/>
          </w:rPr>
          <w:t>Rullebane</w:t>
        </w:r>
        <w:r w:rsidR="00775388">
          <w:rPr>
            <w:noProof/>
            <w:webHidden/>
          </w:rPr>
          <w:tab/>
        </w:r>
        <w:r w:rsidR="00775388">
          <w:rPr>
            <w:noProof/>
            <w:webHidden/>
          </w:rPr>
          <w:fldChar w:fldCharType="begin"/>
        </w:r>
        <w:r w:rsidR="00775388">
          <w:rPr>
            <w:noProof/>
            <w:webHidden/>
          </w:rPr>
          <w:instrText xml:space="preserve"> PAGEREF _Toc81890346 \h </w:instrText>
        </w:r>
        <w:r w:rsidR="00775388">
          <w:rPr>
            <w:noProof/>
            <w:webHidden/>
          </w:rPr>
        </w:r>
        <w:r w:rsidR="00775388">
          <w:rPr>
            <w:noProof/>
            <w:webHidden/>
          </w:rPr>
          <w:fldChar w:fldCharType="separate"/>
        </w:r>
        <w:r w:rsidR="00775388">
          <w:rPr>
            <w:noProof/>
            <w:webHidden/>
          </w:rPr>
          <w:t>4</w:t>
        </w:r>
        <w:r w:rsidR="00775388">
          <w:rPr>
            <w:noProof/>
            <w:webHidden/>
          </w:rPr>
          <w:fldChar w:fldCharType="end"/>
        </w:r>
      </w:hyperlink>
    </w:p>
    <w:p w:rsidR="00775388" w:rsidRDefault="00DE27D1" w14:paraId="2E3D1028" w14:textId="4638D46A">
      <w:pPr>
        <w:pStyle w:val="INNH3"/>
        <w:tabs>
          <w:tab w:val="left" w:pos="1100"/>
          <w:tab w:val="right" w:leader="dot" w:pos="10194"/>
        </w:tabs>
        <w:rPr>
          <w:rFonts w:eastAsiaTheme="minorEastAsia"/>
          <w:i w:val="0"/>
          <w:iCs w:val="0"/>
          <w:noProof/>
          <w:sz w:val="22"/>
          <w:szCs w:val="22"/>
          <w:lang w:eastAsia="ja-JP"/>
        </w:rPr>
      </w:pPr>
      <w:hyperlink w:history="1" w:anchor="_Toc81890347">
        <w:r w:rsidRPr="00B2336A" w:rsidR="00775388">
          <w:rPr>
            <w:rStyle w:val="Hyperkobling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</w:t>
        </w:r>
        <w:r w:rsidR="00775388">
          <w:rPr>
            <w:rFonts w:eastAsiaTheme="minorEastAsia"/>
            <w:i w:val="0"/>
            <w:iCs w:val="0"/>
            <w:noProof/>
            <w:sz w:val="22"/>
            <w:szCs w:val="22"/>
            <w:lang w:eastAsia="ja-JP"/>
          </w:rPr>
          <w:tab/>
        </w:r>
        <w:r w:rsidRPr="00B2336A" w:rsidR="00775388">
          <w:rPr>
            <w:rStyle w:val="Hyperkobling"/>
            <w:noProof/>
          </w:rPr>
          <w:t>Taksebane</w:t>
        </w:r>
        <w:r w:rsidR="00775388">
          <w:rPr>
            <w:noProof/>
            <w:webHidden/>
          </w:rPr>
          <w:tab/>
        </w:r>
        <w:r w:rsidR="00775388">
          <w:rPr>
            <w:noProof/>
            <w:webHidden/>
          </w:rPr>
          <w:fldChar w:fldCharType="begin"/>
        </w:r>
        <w:r w:rsidR="00775388">
          <w:rPr>
            <w:noProof/>
            <w:webHidden/>
          </w:rPr>
          <w:instrText xml:space="preserve"> PAGEREF _Toc81890347 \h </w:instrText>
        </w:r>
        <w:r w:rsidR="00775388">
          <w:rPr>
            <w:noProof/>
            <w:webHidden/>
          </w:rPr>
        </w:r>
        <w:r w:rsidR="00775388">
          <w:rPr>
            <w:noProof/>
            <w:webHidden/>
          </w:rPr>
          <w:fldChar w:fldCharType="separate"/>
        </w:r>
        <w:r w:rsidR="00775388">
          <w:rPr>
            <w:noProof/>
            <w:webHidden/>
          </w:rPr>
          <w:t>7</w:t>
        </w:r>
        <w:r w:rsidR="00775388">
          <w:rPr>
            <w:noProof/>
            <w:webHidden/>
          </w:rPr>
          <w:fldChar w:fldCharType="end"/>
        </w:r>
      </w:hyperlink>
    </w:p>
    <w:p w:rsidR="00775388" w:rsidRDefault="00DE27D1" w14:paraId="77A1AC43" w14:textId="5AF4BD68">
      <w:pPr>
        <w:pStyle w:val="INNH4"/>
        <w:tabs>
          <w:tab w:val="left" w:pos="1320"/>
          <w:tab w:val="right" w:leader="dot" w:pos="10194"/>
        </w:tabs>
        <w:rPr>
          <w:rFonts w:eastAsiaTheme="minorEastAsia"/>
          <w:noProof/>
          <w:sz w:val="22"/>
          <w:szCs w:val="22"/>
          <w:lang w:eastAsia="ja-JP"/>
        </w:rPr>
      </w:pPr>
      <w:hyperlink w:history="1" w:anchor="_Toc81890348">
        <w:r w:rsidRPr="00B2336A" w:rsidR="00775388">
          <w:rPr>
            <w:rStyle w:val="Hyperkobling"/>
            <w:noProof/>
          </w:rPr>
          <w:t>2.3.1</w:t>
        </w:r>
        <w:r w:rsidR="00775388">
          <w:rPr>
            <w:rFonts w:eastAsiaTheme="minorEastAsia"/>
            <w:noProof/>
            <w:sz w:val="22"/>
            <w:szCs w:val="22"/>
            <w:lang w:eastAsia="ja-JP"/>
          </w:rPr>
          <w:tab/>
        </w:r>
        <w:r w:rsidRPr="00B2336A" w:rsidR="00775388">
          <w:rPr>
            <w:rStyle w:val="Hyperkobling"/>
            <w:noProof/>
          </w:rPr>
          <w:t>Taksebanegrense</w:t>
        </w:r>
        <w:r w:rsidR="00775388">
          <w:rPr>
            <w:noProof/>
            <w:webHidden/>
          </w:rPr>
          <w:tab/>
        </w:r>
        <w:r w:rsidR="00775388">
          <w:rPr>
            <w:noProof/>
            <w:webHidden/>
          </w:rPr>
          <w:fldChar w:fldCharType="begin"/>
        </w:r>
        <w:r w:rsidR="00775388">
          <w:rPr>
            <w:noProof/>
            <w:webHidden/>
          </w:rPr>
          <w:instrText xml:space="preserve"> PAGEREF _Toc81890348 \h </w:instrText>
        </w:r>
        <w:r w:rsidR="00775388">
          <w:rPr>
            <w:noProof/>
            <w:webHidden/>
          </w:rPr>
        </w:r>
        <w:r w:rsidR="00775388">
          <w:rPr>
            <w:noProof/>
            <w:webHidden/>
          </w:rPr>
          <w:fldChar w:fldCharType="separate"/>
        </w:r>
        <w:r w:rsidR="00775388">
          <w:rPr>
            <w:noProof/>
            <w:webHidden/>
          </w:rPr>
          <w:t>7</w:t>
        </w:r>
        <w:r w:rsidR="00775388">
          <w:rPr>
            <w:noProof/>
            <w:webHidden/>
          </w:rPr>
          <w:fldChar w:fldCharType="end"/>
        </w:r>
      </w:hyperlink>
    </w:p>
    <w:p w:rsidR="00775388" w:rsidRDefault="00DE27D1" w14:paraId="105A8F76" w14:textId="57C9113B">
      <w:pPr>
        <w:pStyle w:val="INNH2"/>
        <w:tabs>
          <w:tab w:val="left" w:pos="660"/>
          <w:tab w:val="right" w:leader="dot" w:pos="10194"/>
        </w:tabs>
        <w:rPr>
          <w:rFonts w:eastAsiaTheme="minorEastAsia"/>
          <w:smallCaps w:val="0"/>
          <w:noProof/>
          <w:sz w:val="22"/>
          <w:szCs w:val="22"/>
          <w:lang w:eastAsia="ja-JP"/>
        </w:rPr>
      </w:pPr>
      <w:hyperlink w:history="1" w:anchor="_Toc81890349">
        <w:r w:rsidRPr="00B2336A" w:rsidR="00775388">
          <w:rPr>
            <w:rStyle w:val="Hyperkobling"/>
            <w:noProof/>
          </w:rPr>
          <w:t>3</w:t>
        </w:r>
        <w:r w:rsidR="00775388">
          <w:rPr>
            <w:rFonts w:eastAsiaTheme="minorEastAsia"/>
            <w:smallCaps w:val="0"/>
            <w:noProof/>
            <w:sz w:val="22"/>
            <w:szCs w:val="22"/>
            <w:lang w:eastAsia="ja-JP"/>
          </w:rPr>
          <w:tab/>
        </w:r>
        <w:r w:rsidRPr="00B2336A" w:rsidR="00775388">
          <w:rPr>
            <w:rStyle w:val="Hyperkobling"/>
            <w:noProof/>
          </w:rPr>
          <w:t>Datakvalitet</w:t>
        </w:r>
        <w:r w:rsidR="00775388">
          <w:rPr>
            <w:noProof/>
            <w:webHidden/>
          </w:rPr>
          <w:tab/>
        </w:r>
        <w:r w:rsidR="00775388">
          <w:rPr>
            <w:noProof/>
            <w:webHidden/>
          </w:rPr>
          <w:fldChar w:fldCharType="begin"/>
        </w:r>
        <w:r w:rsidR="00775388">
          <w:rPr>
            <w:noProof/>
            <w:webHidden/>
          </w:rPr>
          <w:instrText xml:space="preserve"> PAGEREF _Toc81890349 \h </w:instrText>
        </w:r>
        <w:r w:rsidR="00775388">
          <w:rPr>
            <w:noProof/>
            <w:webHidden/>
          </w:rPr>
        </w:r>
        <w:r w:rsidR="00775388">
          <w:rPr>
            <w:noProof/>
            <w:webHidden/>
          </w:rPr>
          <w:fldChar w:fldCharType="separate"/>
        </w:r>
        <w:r w:rsidR="00775388">
          <w:rPr>
            <w:noProof/>
            <w:webHidden/>
          </w:rPr>
          <w:t>8</w:t>
        </w:r>
        <w:r w:rsidR="00775388">
          <w:rPr>
            <w:noProof/>
            <w:webHidden/>
          </w:rPr>
          <w:fldChar w:fldCharType="end"/>
        </w:r>
      </w:hyperlink>
    </w:p>
    <w:p w:rsidR="00775388" w:rsidRDefault="00DE27D1" w14:paraId="7D3E64ED" w14:textId="2139A312">
      <w:pPr>
        <w:pStyle w:val="INNH3"/>
        <w:tabs>
          <w:tab w:val="left" w:pos="1100"/>
          <w:tab w:val="right" w:leader="dot" w:pos="10194"/>
        </w:tabs>
        <w:rPr>
          <w:rFonts w:eastAsiaTheme="minorEastAsia"/>
          <w:i w:val="0"/>
          <w:iCs w:val="0"/>
          <w:noProof/>
          <w:sz w:val="22"/>
          <w:szCs w:val="22"/>
          <w:lang w:eastAsia="ja-JP"/>
        </w:rPr>
      </w:pPr>
      <w:hyperlink w:history="1" w:anchor="_Toc81890350">
        <w:r w:rsidRPr="00B2336A" w:rsidR="00775388">
          <w:rPr>
            <w:rStyle w:val="Hyperkobling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</w:t>
        </w:r>
        <w:r w:rsidR="00775388">
          <w:rPr>
            <w:rFonts w:eastAsiaTheme="minorEastAsia"/>
            <w:i w:val="0"/>
            <w:iCs w:val="0"/>
            <w:noProof/>
            <w:sz w:val="22"/>
            <w:szCs w:val="22"/>
            <w:lang w:eastAsia="ja-JP"/>
          </w:rPr>
          <w:tab/>
        </w:r>
        <w:r w:rsidRPr="00B2336A" w:rsidR="00775388">
          <w:rPr>
            <w:rStyle w:val="Hyperkobling"/>
            <w:noProof/>
          </w:rPr>
          <w:t>Kvalitetskrav</w:t>
        </w:r>
        <w:r w:rsidR="00775388">
          <w:rPr>
            <w:noProof/>
            <w:webHidden/>
          </w:rPr>
          <w:tab/>
        </w:r>
        <w:r w:rsidR="00775388">
          <w:rPr>
            <w:noProof/>
            <w:webHidden/>
          </w:rPr>
          <w:fldChar w:fldCharType="begin"/>
        </w:r>
        <w:r w:rsidR="00775388">
          <w:rPr>
            <w:noProof/>
            <w:webHidden/>
          </w:rPr>
          <w:instrText xml:space="preserve"> PAGEREF _Toc81890350 \h </w:instrText>
        </w:r>
        <w:r w:rsidR="00775388">
          <w:rPr>
            <w:noProof/>
            <w:webHidden/>
          </w:rPr>
        </w:r>
        <w:r w:rsidR="00775388">
          <w:rPr>
            <w:noProof/>
            <w:webHidden/>
          </w:rPr>
          <w:fldChar w:fldCharType="separate"/>
        </w:r>
        <w:r w:rsidR="00775388">
          <w:rPr>
            <w:noProof/>
            <w:webHidden/>
          </w:rPr>
          <w:t>8</w:t>
        </w:r>
        <w:r w:rsidR="00775388">
          <w:rPr>
            <w:noProof/>
            <w:webHidden/>
          </w:rPr>
          <w:fldChar w:fldCharType="end"/>
        </w:r>
      </w:hyperlink>
    </w:p>
    <w:p w:rsidR="00775388" w:rsidRDefault="00DE27D1" w14:paraId="5DB2C7BD" w14:textId="1D8CC2F6">
      <w:pPr>
        <w:pStyle w:val="INNH3"/>
        <w:tabs>
          <w:tab w:val="left" w:pos="1100"/>
          <w:tab w:val="right" w:leader="dot" w:pos="10194"/>
        </w:tabs>
        <w:rPr>
          <w:rFonts w:eastAsiaTheme="minorEastAsia"/>
          <w:i w:val="0"/>
          <w:iCs w:val="0"/>
          <w:noProof/>
          <w:sz w:val="22"/>
          <w:szCs w:val="22"/>
          <w:lang w:eastAsia="ja-JP"/>
        </w:rPr>
      </w:pPr>
      <w:hyperlink w:history="1" w:anchor="_Toc81890351">
        <w:r w:rsidRPr="00B2336A" w:rsidR="00775388">
          <w:rPr>
            <w:rStyle w:val="Hyperkobling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</w:t>
        </w:r>
        <w:r w:rsidR="00775388">
          <w:rPr>
            <w:rFonts w:eastAsiaTheme="minorEastAsia"/>
            <w:i w:val="0"/>
            <w:iCs w:val="0"/>
            <w:noProof/>
            <w:sz w:val="22"/>
            <w:szCs w:val="22"/>
            <w:lang w:eastAsia="ja-JP"/>
          </w:rPr>
          <w:tab/>
        </w:r>
        <w:r w:rsidRPr="00B2336A" w:rsidR="00775388">
          <w:rPr>
            <w:rStyle w:val="Hyperkobling"/>
            <w:noProof/>
          </w:rPr>
          <w:t>Klasser for fullstendighet og stedfestingsnøyaktighet</w:t>
        </w:r>
        <w:r w:rsidR="00775388">
          <w:rPr>
            <w:noProof/>
            <w:webHidden/>
          </w:rPr>
          <w:tab/>
        </w:r>
        <w:r w:rsidR="00775388">
          <w:rPr>
            <w:noProof/>
            <w:webHidden/>
          </w:rPr>
          <w:fldChar w:fldCharType="begin"/>
        </w:r>
        <w:r w:rsidR="00775388">
          <w:rPr>
            <w:noProof/>
            <w:webHidden/>
          </w:rPr>
          <w:instrText xml:space="preserve"> PAGEREF _Toc81890351 \h </w:instrText>
        </w:r>
        <w:r w:rsidR="00775388">
          <w:rPr>
            <w:noProof/>
            <w:webHidden/>
          </w:rPr>
        </w:r>
        <w:r w:rsidR="00775388">
          <w:rPr>
            <w:noProof/>
            <w:webHidden/>
          </w:rPr>
          <w:fldChar w:fldCharType="separate"/>
        </w:r>
        <w:r w:rsidR="00775388">
          <w:rPr>
            <w:noProof/>
            <w:webHidden/>
          </w:rPr>
          <w:t>9</w:t>
        </w:r>
        <w:r w:rsidR="00775388">
          <w:rPr>
            <w:noProof/>
            <w:webHidden/>
          </w:rPr>
          <w:fldChar w:fldCharType="end"/>
        </w:r>
      </w:hyperlink>
    </w:p>
    <w:p w:rsidR="006A5ADA" w:rsidP="00E33499" w:rsidRDefault="009F3134" w14:paraId="02EB378F" w14:textId="2EA59060">
      <w:pPr>
        <w:pStyle w:val="anormal"/>
      </w:pPr>
      <w:r w:rsidRPr="009C2DAE">
        <w:rPr>
          <w:sz w:val="18"/>
        </w:rPr>
        <w:fldChar w:fldCharType="end"/>
      </w:r>
    </w:p>
    <w:p w:rsidR="006A5ADA" w:rsidP="00E33499" w:rsidRDefault="006A5ADA" w14:paraId="6A05A809" w14:textId="77777777">
      <w:pPr>
        <w:pStyle w:val="anormal"/>
        <w:rPr>
          <w:sz w:val="2"/>
          <w:szCs w:val="2"/>
        </w:rPr>
      </w:pPr>
      <w:r>
        <w:br w:type="page"/>
      </w:r>
    </w:p>
    <w:p w:rsidRPr="00311AA1" w:rsidR="00DF4576" w:rsidP="001C59C7" w:rsidRDefault="00DF4576" w14:paraId="24C1E916" w14:textId="77777777">
      <w:pPr>
        <w:pStyle w:val="Overskrift2"/>
      </w:pPr>
      <w:bookmarkStart w:name="_Toc225662849" w:id="3"/>
      <w:bookmarkStart w:name="_Toc81890340" w:id="4"/>
      <w:r w:rsidRPr="00311AA1">
        <w:lastRenderedPageBreak/>
        <w:t>Innledning</w:t>
      </w:r>
      <w:bookmarkEnd w:id="3"/>
      <w:bookmarkEnd w:id="4"/>
    </w:p>
    <w:p w:rsidR="00B37FFE" w:rsidP="009C2DAE" w:rsidRDefault="00B37FFE" w14:paraId="5A39BBE3" w14:textId="77777777"/>
    <w:p w:rsidRPr="0028226A" w:rsidR="009731A8" w:rsidP="009C2DAE" w:rsidRDefault="0077395B" w14:paraId="406A8BE2" w14:textId="77777777">
      <w:pPr>
        <w:rPr>
          <w:rFonts w:ascii="Verdana" w:hAnsi="Verdana"/>
          <w:sz w:val="20"/>
          <w:szCs w:val="20"/>
        </w:rPr>
      </w:pPr>
      <w:r w:rsidRPr="0028226A">
        <w:rPr>
          <w:rFonts w:ascii="Verdana" w:hAnsi="Verdana"/>
          <w:sz w:val="20"/>
          <w:szCs w:val="20"/>
        </w:rPr>
        <w:t>Dette dokumentet er en registreringsinstruks for fotogrammetrisk ajourhold av FKB-</w:t>
      </w:r>
      <w:r w:rsidR="00A728AD">
        <w:rPr>
          <w:rFonts w:ascii="Verdana" w:hAnsi="Verdana"/>
          <w:sz w:val="20"/>
          <w:szCs w:val="20"/>
        </w:rPr>
        <w:t>Lufthavn</w:t>
      </w:r>
      <w:r w:rsidRPr="0028226A">
        <w:rPr>
          <w:rFonts w:ascii="Verdana" w:hAnsi="Verdana"/>
          <w:sz w:val="20"/>
          <w:szCs w:val="20"/>
        </w:rPr>
        <w:t xml:space="preserve">. </w:t>
      </w:r>
    </w:p>
    <w:p w:rsidRPr="0028226A" w:rsidR="0077395B" w:rsidP="009C2DAE" w:rsidRDefault="0077395B" w14:paraId="41C8F396" w14:textId="77777777">
      <w:pPr>
        <w:rPr>
          <w:rFonts w:ascii="Verdana" w:hAnsi="Verdana"/>
          <w:sz w:val="20"/>
          <w:szCs w:val="20"/>
        </w:rPr>
      </w:pPr>
    </w:p>
    <w:p w:rsidR="00BB4787" w:rsidP="00A728AD" w:rsidRDefault="00A728AD" w14:paraId="7EFC4B78" w14:textId="77777777">
      <w:pPr>
        <w:pStyle w:val="anormal"/>
        <w:rPr>
          <w:rFonts w:ascii="Verdana" w:hAnsi="Verdana"/>
        </w:rPr>
      </w:pPr>
      <w:r>
        <w:rPr>
          <w:rFonts w:ascii="Verdana" w:hAnsi="Verdana"/>
        </w:rPr>
        <w:t xml:space="preserve">Fotogrammetrisk FKB-Lufthavn omfatter et begrenset utvalg av objekttyper skal registreres i prosjekter hvor Avinor </w:t>
      </w:r>
      <w:r w:rsidRPr="00A728AD">
        <w:rPr>
          <w:rFonts w:ascii="Verdana" w:hAnsi="Verdana"/>
          <w:u w:val="single"/>
        </w:rPr>
        <w:t>ikke</w:t>
      </w:r>
      <w:r>
        <w:rPr>
          <w:rFonts w:ascii="Verdana" w:hAnsi="Verdana"/>
        </w:rPr>
        <w:t xml:space="preserve"> er deltaker. </w:t>
      </w:r>
    </w:p>
    <w:p w:rsidR="00BB4787" w:rsidP="00A728AD" w:rsidRDefault="00BB4787" w14:paraId="72A3D3EC" w14:textId="77777777">
      <w:pPr>
        <w:pStyle w:val="anormal"/>
        <w:rPr>
          <w:rFonts w:ascii="Verdana" w:hAnsi="Verdana"/>
        </w:rPr>
      </w:pPr>
    </w:p>
    <w:p w:rsidR="00BB4787" w:rsidP="00A728AD" w:rsidRDefault="00A728AD" w14:paraId="1BAC853A" w14:textId="77777777">
      <w:pPr>
        <w:pStyle w:val="anormal"/>
        <w:rPr>
          <w:rFonts w:ascii="Verdana" w:hAnsi="Verdana"/>
        </w:rPr>
      </w:pPr>
      <w:r>
        <w:rPr>
          <w:rFonts w:ascii="Verdana" w:hAnsi="Verdana"/>
        </w:rPr>
        <w:t>Normalt vil d</w:t>
      </w:r>
      <w:r w:rsidRPr="00A728AD">
        <w:rPr>
          <w:rFonts w:ascii="Verdana" w:hAnsi="Verdana"/>
        </w:rPr>
        <w:t>atafan</w:t>
      </w:r>
      <w:smartTag w:uri="urn:schemas-microsoft-com:office:smarttags" w:element="PersonName">
        <w:r w:rsidRPr="00A728AD">
          <w:rPr>
            <w:rFonts w:ascii="Verdana" w:hAnsi="Verdana"/>
          </w:rPr>
          <w:t>gs</w:t>
        </w:r>
      </w:smartTag>
      <w:r w:rsidRPr="00A728AD">
        <w:rPr>
          <w:rFonts w:ascii="Verdana" w:hAnsi="Verdana"/>
        </w:rPr>
        <w:t xml:space="preserve">t av geografiske data for lufthavn </w:t>
      </w:r>
      <w:r>
        <w:rPr>
          <w:rFonts w:ascii="Verdana" w:hAnsi="Verdana"/>
        </w:rPr>
        <w:t>bli</w:t>
      </w:r>
      <w:r w:rsidRPr="00A728AD">
        <w:rPr>
          <w:rFonts w:ascii="Verdana" w:hAnsi="Verdana"/>
        </w:rPr>
        <w:t xml:space="preserve"> satt bort direkte fra Avinor, og </w:t>
      </w:r>
      <w:r w:rsidR="00BB4787">
        <w:rPr>
          <w:rFonts w:ascii="Verdana" w:hAnsi="Verdana"/>
        </w:rPr>
        <w:t>det vil da være Produktspesifikasjon FKB-Lufthavn som regulerer kravene til kartleggingen</w:t>
      </w:r>
      <w:r w:rsidRPr="00A728AD">
        <w:rPr>
          <w:rFonts w:ascii="Verdana" w:hAnsi="Verdana"/>
        </w:rPr>
        <w:t xml:space="preserve">. </w:t>
      </w:r>
    </w:p>
    <w:p w:rsidR="00BB4787" w:rsidP="00A728AD" w:rsidRDefault="00BB4787" w14:paraId="0D0B940D" w14:textId="77777777">
      <w:pPr>
        <w:pStyle w:val="anormal"/>
        <w:rPr>
          <w:rFonts w:ascii="Verdana" w:hAnsi="Verdana"/>
        </w:rPr>
      </w:pPr>
    </w:p>
    <w:p w:rsidRPr="0028226A" w:rsidR="00B21316" w:rsidP="00B21316" w:rsidRDefault="008979B5" w14:paraId="00EBAA98" w14:textId="7777777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For full beskrivelse av FKB-</w:t>
      </w:r>
      <w:r w:rsidR="00A728AD">
        <w:rPr>
          <w:rFonts w:ascii="Verdana" w:hAnsi="Verdana"/>
          <w:sz w:val="20"/>
          <w:szCs w:val="20"/>
        </w:rPr>
        <w:t>Lufthavn</w:t>
      </w:r>
      <w:r w:rsidRPr="0028226A" w:rsidR="00B21316">
        <w:rPr>
          <w:rFonts w:ascii="Verdana" w:hAnsi="Verdana"/>
          <w:sz w:val="20"/>
          <w:szCs w:val="20"/>
        </w:rPr>
        <w:t xml:space="preserve"> og detaljer rundt modellering og UML-modeller henvises det til </w:t>
      </w:r>
    </w:p>
    <w:p w:rsidRPr="0028226A" w:rsidR="00A13908" w:rsidP="00B21316" w:rsidRDefault="00B21316" w14:paraId="248939FA" w14:textId="4F550A1A">
      <w:pPr>
        <w:rPr>
          <w:rFonts w:ascii="Verdana" w:hAnsi="Verdana"/>
          <w:sz w:val="20"/>
          <w:szCs w:val="20"/>
        </w:rPr>
      </w:pPr>
      <w:r w:rsidRPr="4CD09851">
        <w:rPr>
          <w:rFonts w:ascii="Verdana" w:hAnsi="Verdana"/>
          <w:sz w:val="20"/>
          <w:szCs w:val="20"/>
        </w:rPr>
        <w:t>Produktspesifikasjon FKB-</w:t>
      </w:r>
      <w:r w:rsidRPr="4CD09851" w:rsidR="00A728AD">
        <w:rPr>
          <w:rFonts w:ascii="Verdana" w:hAnsi="Verdana"/>
          <w:sz w:val="20"/>
          <w:szCs w:val="20"/>
        </w:rPr>
        <w:t>Lufthavn</w:t>
      </w:r>
      <w:r w:rsidRPr="4CD09851">
        <w:rPr>
          <w:rFonts w:ascii="Verdana" w:hAnsi="Verdana"/>
          <w:sz w:val="20"/>
          <w:szCs w:val="20"/>
        </w:rPr>
        <w:t xml:space="preserve"> </w:t>
      </w:r>
      <w:r w:rsidRPr="4CD09851" w:rsidR="5DE6CC4F">
        <w:rPr>
          <w:rFonts w:ascii="Verdana" w:hAnsi="Verdana"/>
          <w:sz w:val="20"/>
          <w:szCs w:val="20"/>
        </w:rPr>
        <w:t>5.0</w:t>
      </w:r>
      <w:r w:rsidRPr="4CD09851">
        <w:rPr>
          <w:rFonts w:ascii="Verdana" w:hAnsi="Verdana"/>
          <w:sz w:val="20"/>
          <w:szCs w:val="20"/>
        </w:rPr>
        <w:t xml:space="preserve"> og SOSI del 2.</w:t>
      </w:r>
    </w:p>
    <w:p w:rsidR="00DF4576" w:rsidP="000D4C9E" w:rsidRDefault="00DF4576" w14:paraId="0E27B00A" w14:textId="77777777"/>
    <w:p w:rsidR="00B21316" w:rsidP="000D4C9E" w:rsidRDefault="00B21316" w14:paraId="60061E4C" w14:textId="77777777"/>
    <w:p w:rsidR="00DF112E" w:rsidP="001C59C7" w:rsidRDefault="0D2F189D" w14:paraId="562055CB" w14:textId="77777777">
      <w:pPr>
        <w:pStyle w:val="Overskrift3"/>
        <w:rPr>
          <w:color w:val="000000" w:themeColor="text1"/>
        </w:rPr>
      </w:pPr>
      <w:bookmarkStart w:name="_Toc81890341" w:id="5"/>
      <w:bookmarkStart w:name="_Toc526323045" w:id="6"/>
      <w:bookmarkStart w:name="_Toc19082588" w:id="7"/>
      <w:r w:rsidRPr="353F20B1">
        <w:t>Endringslogg</w:t>
      </w:r>
      <w:bookmarkEnd w:id="5"/>
    </w:p>
    <w:p w:rsidR="00DF112E" w:rsidP="00DF112E" w:rsidRDefault="00DF112E" w14:paraId="62486C05" w14:textId="77777777"/>
    <w:p w:rsidR="24771F14" w:rsidP="210DEE44" w:rsidRDefault="24771F14" w14:paraId="66D80B66" w14:textId="01BE12E3">
      <w:pPr>
        <w:rPr>
          <w:rFonts w:ascii="Verdana" w:hAnsi="Verdana"/>
          <w:sz w:val="20"/>
          <w:szCs w:val="20"/>
          <w:u w:val="single"/>
        </w:rPr>
      </w:pPr>
      <w:r w:rsidRPr="210DEE44">
        <w:rPr>
          <w:rFonts w:ascii="Verdana" w:hAnsi="Verdana"/>
          <w:sz w:val="20"/>
          <w:szCs w:val="20"/>
          <w:u w:val="single"/>
        </w:rPr>
        <w:t>Endringer fra FKB-Lufthavn versjon 4.6 – 2016-06-01</w:t>
      </w:r>
    </w:p>
    <w:p w:rsidR="210DEE44" w:rsidP="210DEE44" w:rsidRDefault="210DEE44" w14:paraId="264A5F46" w14:textId="3476FADE">
      <w:pPr>
        <w:rPr>
          <w:rFonts w:eastAsia="Calibri" w:cs="Arial"/>
          <w:sz w:val="20"/>
          <w:szCs w:val="20"/>
          <w:u w:val="single"/>
        </w:rPr>
      </w:pPr>
    </w:p>
    <w:p w:rsidR="7956217D" w:rsidP="210DEE44" w:rsidRDefault="7956217D" w14:paraId="42A795FA" w14:textId="68014B5F">
      <w:pPr>
        <w:pStyle w:val="Listeavsnitt"/>
        <w:numPr>
          <w:ilvl w:val="0"/>
          <w:numId w:val="35"/>
        </w:numPr>
        <w:rPr>
          <w:rFonts w:ascii="Verdana" w:hAnsi="Verdana" w:eastAsia="Verdana" w:cs="Verdana"/>
          <w:sz w:val="20"/>
          <w:szCs w:val="20"/>
        </w:rPr>
      </w:pPr>
      <w:r w:rsidRPr="410593F6" w:rsidR="7956217D">
        <w:rPr>
          <w:rFonts w:ascii="Verdana" w:hAnsi="Verdana" w:eastAsia="Verdana" w:cs="Verdana"/>
          <w:sz w:val="20"/>
          <w:szCs w:val="20"/>
        </w:rPr>
        <w:t>Oppdatert generelle konsepter fra FKB 5.0 generell del</w:t>
      </w:r>
      <w:r w:rsidRPr="410593F6" w:rsidR="7A6E7F71">
        <w:rPr>
          <w:rFonts w:ascii="Verdana" w:hAnsi="Verdana" w:eastAsia="Verdana" w:cs="Verdana"/>
          <w:sz w:val="20"/>
          <w:szCs w:val="20"/>
        </w:rPr>
        <w:t>.</w:t>
      </w:r>
    </w:p>
    <w:p w:rsidR="210DEE44" w:rsidP="210DEE44" w:rsidRDefault="210DEE44" w14:paraId="2B31A7FB" w14:textId="0C0779E9">
      <w:pPr>
        <w:rPr>
          <w:rFonts w:eastAsia="Calibri" w:cs="Arial"/>
          <w:sz w:val="20"/>
          <w:szCs w:val="20"/>
        </w:rPr>
      </w:pPr>
    </w:p>
    <w:p w:rsidR="7956217D" w:rsidP="210DEE44" w:rsidRDefault="7956217D" w14:paraId="521111F9" w14:textId="64671098">
      <w:pPr>
        <w:pStyle w:val="Listeavsnitt"/>
        <w:numPr>
          <w:ilvl w:val="0"/>
          <w:numId w:val="35"/>
        </w:numPr>
        <w:rPr>
          <w:rFonts w:ascii="Verdana" w:hAnsi="Verdana" w:eastAsia="Verdana" w:cs="Verdana"/>
          <w:sz w:val="20"/>
          <w:szCs w:val="20"/>
        </w:rPr>
      </w:pPr>
      <w:r w:rsidRPr="410593F6" w:rsidR="7956217D">
        <w:rPr>
          <w:rFonts w:ascii="Verdana" w:hAnsi="Verdana" w:eastAsia="Verdana" w:cs="Verdana"/>
          <w:sz w:val="20"/>
          <w:szCs w:val="20"/>
        </w:rPr>
        <w:t xml:space="preserve">Objekttype </w:t>
      </w:r>
      <w:r w:rsidRPr="410593F6" w:rsidR="7956217D">
        <w:rPr>
          <w:rFonts w:ascii="Verdana" w:hAnsi="Verdana" w:eastAsia="Verdana" w:cs="Verdana"/>
          <w:i w:val="1"/>
          <w:iCs w:val="1"/>
          <w:sz w:val="20"/>
          <w:szCs w:val="20"/>
        </w:rPr>
        <w:t xml:space="preserve">Plattformgrense </w:t>
      </w:r>
      <w:r w:rsidRPr="410593F6" w:rsidR="7956217D">
        <w:rPr>
          <w:rFonts w:ascii="Verdana" w:hAnsi="Verdana" w:eastAsia="Verdana" w:cs="Verdana"/>
          <w:sz w:val="20"/>
          <w:szCs w:val="20"/>
        </w:rPr>
        <w:t>er fjernet</w:t>
      </w:r>
      <w:r w:rsidRPr="410593F6" w:rsidR="0515E12C">
        <w:rPr>
          <w:rFonts w:ascii="Verdana" w:hAnsi="Verdana" w:eastAsia="Verdana" w:cs="Verdana"/>
          <w:sz w:val="20"/>
          <w:szCs w:val="20"/>
        </w:rPr>
        <w:t xml:space="preserve"> fra spesifikasjonen</w:t>
      </w:r>
      <w:r w:rsidRPr="410593F6" w:rsidR="1FA447F3">
        <w:rPr>
          <w:rFonts w:ascii="Verdana" w:hAnsi="Verdana" w:eastAsia="Verdana" w:cs="Verdana"/>
          <w:sz w:val="20"/>
          <w:szCs w:val="20"/>
        </w:rPr>
        <w:t>.</w:t>
      </w:r>
    </w:p>
    <w:p w:rsidR="210DEE44" w:rsidP="210DEE44" w:rsidRDefault="210DEE44" w14:paraId="339D3FC8" w14:textId="52C67B35">
      <w:pPr>
        <w:rPr>
          <w:rFonts w:eastAsia="Calibri" w:cs="Arial"/>
          <w:sz w:val="20"/>
          <w:szCs w:val="20"/>
        </w:rPr>
      </w:pPr>
    </w:p>
    <w:p w:rsidR="67F8B24C" w:rsidP="5D36C59B" w:rsidRDefault="67F8B24C" w14:paraId="63F25032" w14:textId="024037BE">
      <w:pPr>
        <w:pStyle w:val="Listeavsnitt"/>
        <w:numPr>
          <w:ilvl w:val="0"/>
          <w:numId w:val="35"/>
        </w:numPr>
        <w:rPr>
          <w:rFonts w:ascii="Verdana" w:hAnsi="Verdana" w:eastAsia="Verdana" w:cs="Verdana"/>
          <w:sz w:val="20"/>
          <w:szCs w:val="20"/>
        </w:rPr>
      </w:pPr>
      <w:r w:rsidRPr="410593F6" w:rsidR="75D20FB9">
        <w:rPr>
          <w:rFonts w:ascii="Verdana" w:hAnsi="Verdana" w:eastAsia="Verdana" w:cs="Verdana"/>
          <w:sz w:val="20"/>
          <w:szCs w:val="20"/>
        </w:rPr>
        <w:t>I</w:t>
      </w:r>
      <w:r w:rsidRPr="410593F6" w:rsidR="2E9490A9">
        <w:rPr>
          <w:rFonts w:ascii="Verdana" w:hAnsi="Verdana" w:eastAsia="Verdana" w:cs="Verdana"/>
          <w:sz w:val="20"/>
          <w:szCs w:val="20"/>
        </w:rPr>
        <w:t>n</w:t>
      </w:r>
      <w:r w:rsidRPr="410593F6" w:rsidR="75D20FB9">
        <w:rPr>
          <w:rFonts w:ascii="Verdana" w:hAnsi="Verdana" w:eastAsia="Verdana" w:cs="Verdana"/>
          <w:sz w:val="20"/>
          <w:szCs w:val="20"/>
        </w:rPr>
        <w:t xml:space="preserve">nført flate for objekttype Rullebane og modelleres med heleid </w:t>
      </w:r>
      <w:proofErr w:type="spellStart"/>
      <w:r w:rsidRPr="410593F6" w:rsidR="75D20FB9">
        <w:rPr>
          <w:rFonts w:ascii="Verdana" w:hAnsi="Verdana" w:eastAsia="Verdana" w:cs="Verdana"/>
          <w:sz w:val="20"/>
          <w:szCs w:val="20"/>
        </w:rPr>
        <w:t>flategeometri</w:t>
      </w:r>
      <w:proofErr w:type="spellEnd"/>
      <w:r w:rsidRPr="410593F6" w:rsidR="75D20FB9">
        <w:rPr>
          <w:rFonts w:ascii="Verdana" w:hAnsi="Verdana" w:eastAsia="Verdana" w:cs="Verdana"/>
          <w:sz w:val="20"/>
          <w:szCs w:val="20"/>
        </w:rPr>
        <w:t>. Stedfestingskv</w:t>
      </w:r>
      <w:r w:rsidRPr="410593F6" w:rsidR="44D7E8A4">
        <w:rPr>
          <w:rFonts w:ascii="Verdana" w:hAnsi="Verdana" w:eastAsia="Verdana" w:cs="Verdana"/>
          <w:sz w:val="20"/>
          <w:szCs w:val="20"/>
        </w:rPr>
        <w:t xml:space="preserve">alitet kodes på </w:t>
      </w:r>
      <w:proofErr w:type="spellStart"/>
      <w:r w:rsidRPr="410593F6" w:rsidR="44D7E8A4">
        <w:rPr>
          <w:rFonts w:ascii="Verdana" w:hAnsi="Verdana" w:eastAsia="Verdana" w:cs="Verdana"/>
          <w:sz w:val="20"/>
          <w:szCs w:val="20"/>
        </w:rPr>
        <w:t>flateobjektet</w:t>
      </w:r>
      <w:proofErr w:type="spellEnd"/>
      <w:r w:rsidRPr="410593F6" w:rsidR="44D7E8A4">
        <w:rPr>
          <w:rFonts w:ascii="Verdana" w:hAnsi="Verdana" w:eastAsia="Verdana" w:cs="Verdana"/>
          <w:sz w:val="20"/>
          <w:szCs w:val="20"/>
        </w:rPr>
        <w:t xml:space="preserve"> og gjelder da avgrensningen til flate-objektet.</w:t>
      </w:r>
    </w:p>
    <w:p w:rsidR="210DEE44" w:rsidP="210DEE44" w:rsidRDefault="210DEE44" w14:paraId="05386BDD" w14:textId="0A3D0988">
      <w:pPr>
        <w:rPr>
          <w:rFonts w:eastAsia="Calibri" w:cs="Arial"/>
          <w:sz w:val="20"/>
          <w:szCs w:val="20"/>
        </w:rPr>
      </w:pPr>
    </w:p>
    <w:p w:rsidR="7956217D" w:rsidP="210DEE44" w:rsidRDefault="7956217D" w14:paraId="78C921EF" w14:textId="5E3E6430">
      <w:pPr>
        <w:pStyle w:val="Listeavsnitt"/>
        <w:numPr>
          <w:ilvl w:val="0"/>
          <w:numId w:val="35"/>
        </w:numPr>
        <w:rPr>
          <w:rFonts w:ascii="Verdana" w:hAnsi="Verdana" w:eastAsia="Verdana" w:cs="Verdana"/>
          <w:sz w:val="20"/>
          <w:szCs w:val="20"/>
        </w:rPr>
      </w:pPr>
      <w:r w:rsidRPr="410593F6" w:rsidR="7956217D">
        <w:rPr>
          <w:rFonts w:ascii="Verdana" w:hAnsi="Verdana" w:eastAsia="Verdana" w:cs="Verdana"/>
          <w:i w:val="0"/>
          <w:iCs w:val="0"/>
          <w:sz w:val="20"/>
          <w:szCs w:val="20"/>
        </w:rPr>
        <w:t xml:space="preserve">Innført egenskapen </w:t>
      </w:r>
      <w:r w:rsidRPr="410593F6" w:rsidR="7956217D">
        <w:rPr>
          <w:rFonts w:ascii="Verdana" w:hAnsi="Verdana" w:eastAsia="Verdana" w:cs="Verdana"/>
          <w:i w:val="1"/>
          <w:iCs w:val="1"/>
          <w:sz w:val="20"/>
          <w:szCs w:val="20"/>
        </w:rPr>
        <w:t>eksternpeker</w:t>
      </w:r>
      <w:r w:rsidRPr="410593F6" w:rsidR="7956217D">
        <w:rPr>
          <w:rFonts w:ascii="Verdana" w:hAnsi="Verdana" w:eastAsia="Verdana" w:cs="Verdana"/>
          <w:i w:val="0"/>
          <w:iCs w:val="0"/>
          <w:sz w:val="20"/>
          <w:szCs w:val="20"/>
        </w:rPr>
        <w:t xml:space="preserve"> for å gjøre det mulig å legge inn referanser (i form av URI-er) til de tilsvarende objektene forvaltet i andre systemer</w:t>
      </w:r>
      <w:r w:rsidRPr="410593F6" w:rsidR="77AF701A">
        <w:rPr>
          <w:rFonts w:ascii="Verdana" w:hAnsi="Verdana" w:eastAsia="Verdana" w:cs="Verdana"/>
          <w:i w:val="0"/>
          <w:iCs w:val="0"/>
          <w:sz w:val="20"/>
          <w:szCs w:val="20"/>
        </w:rPr>
        <w:t>.</w:t>
      </w:r>
    </w:p>
    <w:p w:rsidR="210DEE44" w:rsidP="410593F6" w:rsidRDefault="210DEE44" w14:paraId="52183A03" w14:textId="64325CC2">
      <w:pPr>
        <w:rPr>
          <w:rFonts w:eastAsia="Calibri" w:cs="Arial"/>
          <w:i w:val="0"/>
          <w:iCs w:val="0"/>
          <w:sz w:val="20"/>
          <w:szCs w:val="20"/>
        </w:rPr>
      </w:pPr>
    </w:p>
    <w:p w:rsidR="7956217D" w:rsidP="410593F6" w:rsidRDefault="7956217D" w14:paraId="13F4E110" w14:textId="5D58ABA0">
      <w:pPr>
        <w:pStyle w:val="Listeavsnitt"/>
        <w:numPr>
          <w:ilvl w:val="0"/>
          <w:numId w:val="35"/>
        </w:numPr>
        <w:rPr>
          <w:rFonts w:ascii="Verdana" w:hAnsi="Verdana" w:eastAsia="Verdana" w:cs="Verdana"/>
          <w:sz w:val="20"/>
          <w:szCs w:val="20"/>
        </w:rPr>
      </w:pPr>
      <w:r w:rsidRPr="410593F6" w:rsidR="4C591155">
        <w:rPr>
          <w:rFonts w:ascii="Verdana" w:hAnsi="Verdana" w:eastAsia="Verdana" w:cs="Verdana"/>
          <w:i w:val="0"/>
          <w:iCs w:val="0"/>
          <w:sz w:val="20"/>
          <w:szCs w:val="20"/>
        </w:rPr>
        <w:t>K</w:t>
      </w:r>
      <w:r w:rsidRPr="410593F6" w:rsidR="7956217D">
        <w:rPr>
          <w:rFonts w:ascii="Verdana" w:hAnsi="Verdana" w:eastAsia="Verdana" w:cs="Verdana"/>
          <w:i w:val="0"/>
          <w:iCs w:val="0"/>
          <w:sz w:val="20"/>
          <w:szCs w:val="20"/>
        </w:rPr>
        <w:t>odeliste</w:t>
      </w:r>
      <w:r w:rsidRPr="410593F6" w:rsidR="4676AD13">
        <w:rPr>
          <w:rFonts w:ascii="Verdana" w:hAnsi="Verdana" w:eastAsia="Verdana" w:cs="Verdana"/>
          <w:i w:val="0"/>
          <w:iCs w:val="0"/>
          <w:sz w:val="20"/>
          <w:szCs w:val="20"/>
        </w:rPr>
        <w:t xml:space="preserve"> </w:t>
      </w:r>
      <w:proofErr w:type="spellStart"/>
      <w:r w:rsidRPr="410593F6" w:rsidR="4676AD13">
        <w:rPr>
          <w:rFonts w:ascii="Verdana" w:hAnsi="Verdana" w:eastAsia="Verdana" w:cs="Verdana"/>
          <w:i w:val="1"/>
          <w:iCs w:val="1"/>
          <w:sz w:val="20"/>
          <w:szCs w:val="20"/>
        </w:rPr>
        <w:t>Lufthavnlystype</w:t>
      </w:r>
      <w:proofErr w:type="spellEnd"/>
      <w:r w:rsidRPr="410593F6" w:rsidR="7956217D">
        <w:rPr>
          <w:rFonts w:ascii="Verdana" w:hAnsi="Verdana" w:eastAsia="Verdana" w:cs="Verdana"/>
          <w:i w:val="1"/>
          <w:iCs w:val="1"/>
          <w:sz w:val="20"/>
          <w:szCs w:val="20"/>
        </w:rPr>
        <w:t xml:space="preserve"> </w:t>
      </w:r>
      <w:r w:rsidRPr="410593F6" w:rsidR="7956217D">
        <w:rPr>
          <w:rFonts w:ascii="Verdana" w:hAnsi="Verdana" w:eastAsia="Verdana" w:cs="Verdana"/>
          <w:i w:val="0"/>
          <w:iCs w:val="0"/>
          <w:sz w:val="20"/>
          <w:szCs w:val="20"/>
        </w:rPr>
        <w:t xml:space="preserve">er flyttet ut av </w:t>
      </w:r>
      <w:r w:rsidRPr="410593F6" w:rsidR="5F1FC618">
        <w:rPr>
          <w:rFonts w:ascii="Verdana" w:hAnsi="Verdana" w:eastAsia="Verdana" w:cs="Verdana"/>
          <w:i w:val="0"/>
          <w:iCs w:val="0"/>
          <w:sz w:val="20"/>
          <w:szCs w:val="20"/>
        </w:rPr>
        <w:t>produkt</w:t>
      </w:r>
      <w:r w:rsidRPr="410593F6" w:rsidR="7956217D">
        <w:rPr>
          <w:rFonts w:ascii="Verdana" w:hAnsi="Verdana" w:eastAsia="Verdana" w:cs="Verdana"/>
          <w:i w:val="0"/>
          <w:iCs w:val="0"/>
          <w:sz w:val="20"/>
          <w:szCs w:val="20"/>
        </w:rPr>
        <w:t xml:space="preserve">spesifikasjon og forvaltes eksternt i </w:t>
      </w:r>
      <w:proofErr w:type="spellStart"/>
      <w:r w:rsidRPr="410593F6" w:rsidR="7956217D">
        <w:rPr>
          <w:rFonts w:ascii="Verdana" w:hAnsi="Verdana" w:eastAsia="Verdana" w:cs="Verdana"/>
          <w:i w:val="0"/>
          <w:iCs w:val="0"/>
          <w:sz w:val="20"/>
          <w:szCs w:val="20"/>
        </w:rPr>
        <w:t>Geonorge</w:t>
      </w:r>
      <w:proofErr w:type="spellEnd"/>
      <w:r w:rsidRPr="410593F6" w:rsidR="0AFDF687">
        <w:rPr>
          <w:rFonts w:ascii="Verdana" w:hAnsi="Verdana" w:eastAsia="Verdana" w:cs="Verdana"/>
          <w:i w:val="0"/>
          <w:iCs w:val="0"/>
          <w:sz w:val="20"/>
          <w:szCs w:val="20"/>
        </w:rPr>
        <w:t>.</w:t>
      </w:r>
    </w:p>
    <w:p w:rsidR="00DF112E" w:rsidP="00DF112E" w:rsidRDefault="00DF112E" w14:paraId="4DDBEF00" w14:textId="77777777"/>
    <w:p w:rsidRPr="00DF112E" w:rsidR="00DF112E" w:rsidP="00DF112E" w:rsidRDefault="00DF112E" w14:paraId="3461D779" w14:textId="77777777"/>
    <w:p w:rsidR="00DF112E" w:rsidRDefault="00DF112E" w14:paraId="3CF2D8B6" w14:textId="77777777">
      <w:pPr>
        <w:spacing w:after="200" w:line="276" w:lineRule="auto"/>
        <w:rPr>
          <w:rFonts w:ascii="Arial" w:hAnsi="Arial" w:cs="Arial" w:eastAsiaTheme="majorEastAsia"/>
          <w:b/>
          <w:bCs/>
          <w:sz w:val="24"/>
          <w:szCs w:val="24"/>
        </w:rPr>
      </w:pPr>
      <w:r>
        <w:br w:type="page"/>
      </w:r>
    </w:p>
    <w:p w:rsidR="006A5ADA" w:rsidP="001C59C7" w:rsidRDefault="00DF112E" w14:paraId="4B14C9D0" w14:textId="77777777">
      <w:pPr>
        <w:pStyle w:val="Overskrift2"/>
      </w:pPr>
      <w:bookmarkStart w:name="_Toc81890342" w:id="9"/>
      <w:r>
        <w:lastRenderedPageBreak/>
        <w:t>Objekttyper og egenskaper</w:t>
      </w:r>
      <w:bookmarkEnd w:id="9"/>
    </w:p>
    <w:p w:rsidR="00DF112E" w:rsidP="001C59C7" w:rsidRDefault="00BB4787" w14:paraId="1B375E1F" w14:textId="77777777">
      <w:pPr>
        <w:pStyle w:val="Overskrift3"/>
      </w:pPr>
      <w:bookmarkStart w:name="_Toc81890343" w:id="10"/>
      <w:bookmarkStart w:name="_Toc19082829" w:id="11"/>
      <w:bookmarkEnd w:id="6"/>
      <w:bookmarkEnd w:id="7"/>
      <w:r>
        <w:t>Lufthavn</w:t>
      </w:r>
      <w:r w:rsidR="00F97F4C">
        <w:t>Lys</w:t>
      </w:r>
      <w:bookmarkEnd w:id="10"/>
    </w:p>
    <w:p w:rsidRPr="00BB4787" w:rsidR="00BB4787" w:rsidP="001C59C7" w:rsidRDefault="2E9AE90F" w14:paraId="1E9684B1" w14:textId="77777777">
      <w:pPr>
        <w:pStyle w:val="Overskrift4"/>
        <w:rPr>
          <w:color w:val="000000" w:themeColor="text1"/>
        </w:rPr>
      </w:pPr>
      <w:bookmarkStart w:name="_Toc81890344" w:id="12"/>
      <w:r w:rsidRPr="6B1115BF">
        <w:t>Lufthavnlys</w:t>
      </w:r>
      <w:bookmarkEnd w:id="12"/>
    </w:p>
    <w:p w:rsidR="00DF112E" w:rsidP="00DF112E" w:rsidRDefault="00DF112E" w14:paraId="0FB78278" w14:textId="77777777"/>
    <w:p w:rsidR="00DF112E" w:rsidP="00DF112E" w:rsidRDefault="00F97F4C" w14:paraId="1FC39945" w14:textId="77777777">
      <w:r w:rsidRPr="00F97F4C">
        <w:rPr>
          <w:noProof/>
          <w:lang w:eastAsia="nb-NO"/>
        </w:rPr>
        <w:drawing>
          <wp:inline distT="0" distB="0" distL="0" distR="0" wp14:anchorId="408E059D" wp14:editId="237A2DAE">
            <wp:extent cx="6408420" cy="1249680"/>
            <wp:effectExtent l="0" t="0" r="0" b="762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F4C" w:rsidP="00DF112E" w:rsidRDefault="00F97F4C" w14:paraId="0562CB0E" w14:textId="77777777"/>
    <w:tbl>
      <w:tblPr>
        <w:tblW w:w="10224" w:type="dxa"/>
        <w:tblBorders>
          <w:insideV w:val="single" w:color="auto" w:sz="4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68"/>
        <w:gridCol w:w="7056"/>
      </w:tblGrid>
      <w:tr w:rsidR="00DF112E" w:rsidTr="00DF112E" w14:paraId="076F262D" w14:textId="77777777">
        <w:tc>
          <w:tcPr>
            <w:tcW w:w="3168" w:type="dxa"/>
            <w:tcBorders>
              <w:right w:val="nil"/>
            </w:tcBorders>
          </w:tcPr>
          <w:p w:rsidRPr="0028226A" w:rsidR="00DF112E" w:rsidP="00C84158" w:rsidRDefault="00DF112E" w14:paraId="07B2C8C8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0028226A">
              <w:rPr>
                <w:rFonts w:ascii="Verdana" w:hAnsi="Verdana" w:cs="Times New Roman"/>
                <w:sz w:val="20"/>
                <w:szCs w:val="20"/>
              </w:rPr>
              <w:t>Definisjon (SOSI Del 2)</w:t>
            </w:r>
          </w:p>
        </w:tc>
        <w:tc>
          <w:tcPr>
            <w:tcW w:w="7056" w:type="dxa"/>
            <w:tcBorders>
              <w:left w:val="nil"/>
            </w:tcBorders>
          </w:tcPr>
          <w:p w:rsidRPr="0028226A" w:rsidR="00DF112E" w:rsidP="00C84158" w:rsidRDefault="00F97F4C" w14:paraId="14CF1ED8" w14:textId="77777777">
            <w:pPr>
              <w:pStyle w:val="anormal"/>
              <w:rPr>
                <w:rFonts w:ascii="Verdana" w:hAnsi="Verdana" w:cs="Times New Roman"/>
                <w:szCs w:val="20"/>
              </w:rPr>
            </w:pPr>
            <w:r>
              <w:rPr>
                <w:rFonts w:ascii="Verdana" w:hAnsi="Verdana" w:cs="Times New Roman"/>
                <w:szCs w:val="20"/>
              </w:rPr>
              <w:t>spesielle lys for en lufthavn tiltenkt navigasjon og angivelse av grenser i mørket</w:t>
            </w:r>
          </w:p>
          <w:p w:rsidRPr="0028226A" w:rsidR="00DF112E" w:rsidP="00C84158" w:rsidRDefault="00DF112E" w14:paraId="34CE0A41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DF112E" w:rsidTr="00DF112E" w14:paraId="6C266F44" w14:textId="77777777">
        <w:tc>
          <w:tcPr>
            <w:tcW w:w="3168" w:type="dxa"/>
            <w:tcBorders>
              <w:right w:val="nil"/>
            </w:tcBorders>
          </w:tcPr>
          <w:p w:rsidRPr="0028226A" w:rsidR="00DF112E" w:rsidP="00C84158" w:rsidRDefault="0028226A" w14:paraId="402F3146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>
              <w:rPr>
                <w:rFonts w:ascii="Verdana" w:hAnsi="Verdana" w:cs="Times New Roman"/>
                <w:sz w:val="20"/>
                <w:szCs w:val="20"/>
              </w:rPr>
              <w:t>Geometritype</w:t>
            </w:r>
          </w:p>
        </w:tc>
        <w:tc>
          <w:tcPr>
            <w:tcW w:w="7056" w:type="dxa"/>
            <w:tcBorders>
              <w:left w:val="nil"/>
            </w:tcBorders>
          </w:tcPr>
          <w:p w:rsidRPr="0028226A" w:rsidR="00DF112E" w:rsidP="00C84158" w:rsidRDefault="006F5915" w14:paraId="6AC684F5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>
              <w:rPr>
                <w:rFonts w:ascii="Verdana" w:hAnsi="Verdana" w:cs="Times New Roman"/>
                <w:sz w:val="20"/>
                <w:szCs w:val="20"/>
              </w:rPr>
              <w:t>PUNKT</w:t>
            </w:r>
          </w:p>
          <w:p w:rsidRPr="0028226A" w:rsidR="00DF112E" w:rsidP="00C84158" w:rsidRDefault="00DF112E" w14:paraId="62EBF3C5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DF112E" w:rsidTr="00DF112E" w14:paraId="761C2C34" w14:textId="77777777">
        <w:tc>
          <w:tcPr>
            <w:tcW w:w="3168" w:type="dxa"/>
            <w:tcBorders>
              <w:right w:val="nil"/>
            </w:tcBorders>
          </w:tcPr>
          <w:p w:rsidRPr="0028226A" w:rsidR="00DF112E" w:rsidP="00C84158" w:rsidRDefault="00DF112E" w14:paraId="38BF8F3B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0028226A">
              <w:rPr>
                <w:rFonts w:ascii="Verdana" w:hAnsi="Verdana" w:cs="Times New Roman"/>
                <w:sz w:val="20"/>
                <w:szCs w:val="20"/>
              </w:rPr>
              <w:t>Registreringsmetode</w:t>
            </w:r>
          </w:p>
          <w:p w:rsidRPr="0028226A" w:rsidR="00DF112E" w:rsidP="00C84158" w:rsidRDefault="00DF112E" w14:paraId="6D98A12B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  <w:tc>
          <w:tcPr>
            <w:tcW w:w="7056" w:type="dxa"/>
            <w:tcBorders>
              <w:left w:val="nil"/>
            </w:tcBorders>
          </w:tcPr>
          <w:p w:rsidRPr="0028226A" w:rsidR="00DF112E" w:rsidP="00474E6B" w:rsidRDefault="0028226A" w14:paraId="6CB35853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>
              <w:rPr>
                <w:rFonts w:ascii="Verdana" w:hAnsi="Verdana" w:cs="Times New Roman"/>
                <w:sz w:val="20"/>
                <w:szCs w:val="20"/>
              </w:rPr>
              <w:t>Enkeltpunkt</w:t>
            </w:r>
          </w:p>
        </w:tc>
      </w:tr>
      <w:tr w:rsidR="00DF112E" w:rsidTr="00DF112E" w14:paraId="0A6A8FB8" w14:textId="77777777">
        <w:tc>
          <w:tcPr>
            <w:tcW w:w="3168" w:type="dxa"/>
            <w:tcBorders>
              <w:right w:val="nil"/>
            </w:tcBorders>
          </w:tcPr>
          <w:p w:rsidRPr="0028226A" w:rsidR="00DF112E" w:rsidP="0028226A" w:rsidRDefault="00DF112E" w14:paraId="7BC45704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0028226A">
              <w:rPr>
                <w:rFonts w:ascii="Verdana" w:hAnsi="Verdana" w:cs="Times New Roman"/>
                <w:sz w:val="20"/>
                <w:szCs w:val="20"/>
              </w:rPr>
              <w:t xml:space="preserve">Tilleggsbeskrivelse </w:t>
            </w:r>
          </w:p>
        </w:tc>
        <w:tc>
          <w:tcPr>
            <w:tcW w:w="7056" w:type="dxa"/>
            <w:tcBorders>
              <w:left w:val="nil"/>
            </w:tcBorders>
          </w:tcPr>
          <w:p w:rsidRPr="0028226A" w:rsidR="00DF112E" w:rsidP="00C84158" w:rsidRDefault="006F5915" w14:paraId="699C5306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>
              <w:rPr>
                <w:rFonts w:ascii="Verdana" w:hAnsi="Verdana" w:cs="Times New Roman"/>
                <w:sz w:val="20"/>
                <w:szCs w:val="20"/>
              </w:rPr>
              <w:t>Alle lufthavnlys klassifiseres som Annen Lufthavnbelysning (..LHLYSTYPE 99)</w:t>
            </w:r>
          </w:p>
          <w:p w:rsidRPr="0028226A" w:rsidR="00DF112E" w:rsidP="00C84158" w:rsidRDefault="00DF112E" w14:paraId="2946DB82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0A66A8" w:rsidTr="00DF112E" w14:paraId="3C27F581" w14:textId="77777777">
        <w:tc>
          <w:tcPr>
            <w:tcW w:w="3168" w:type="dxa"/>
            <w:tcBorders>
              <w:right w:val="nil"/>
            </w:tcBorders>
          </w:tcPr>
          <w:p w:rsidRPr="0028226A" w:rsidR="000A66A8" w:rsidP="0040676C" w:rsidRDefault="000A66A8" w14:paraId="051587E3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>
              <w:rPr>
                <w:rFonts w:ascii="Verdana" w:hAnsi="Verdana" w:cs="Times New Roman"/>
                <w:sz w:val="20"/>
                <w:szCs w:val="20"/>
              </w:rPr>
              <w:t>Grunnrissreferanse</w:t>
            </w:r>
          </w:p>
        </w:tc>
        <w:tc>
          <w:tcPr>
            <w:tcW w:w="7056" w:type="dxa"/>
            <w:tcBorders>
              <w:left w:val="nil"/>
            </w:tcBorders>
          </w:tcPr>
          <w:p w:rsidRPr="008979B5" w:rsidR="000A66A8" w:rsidP="008979B5" w:rsidRDefault="000A66A8" w14:paraId="47D3C169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>
              <w:rPr>
                <w:rFonts w:ascii="Verdana" w:hAnsi="Verdana" w:cs="Times New Roman"/>
                <w:sz w:val="20"/>
                <w:szCs w:val="20"/>
              </w:rPr>
              <w:t>Senter</w:t>
            </w:r>
          </w:p>
        </w:tc>
      </w:tr>
      <w:tr w:rsidR="000A66A8" w:rsidTr="00DF112E" w14:paraId="5997CC1D" w14:textId="77777777">
        <w:tc>
          <w:tcPr>
            <w:tcW w:w="3168" w:type="dxa"/>
            <w:tcBorders>
              <w:right w:val="nil"/>
            </w:tcBorders>
          </w:tcPr>
          <w:p w:rsidRPr="0028226A" w:rsidR="000A66A8" w:rsidP="0040676C" w:rsidRDefault="000A66A8" w14:paraId="110FFD37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  <w:tc>
          <w:tcPr>
            <w:tcW w:w="7056" w:type="dxa"/>
            <w:tcBorders>
              <w:left w:val="nil"/>
            </w:tcBorders>
          </w:tcPr>
          <w:p w:rsidRPr="008979B5" w:rsidR="000A66A8" w:rsidP="008979B5" w:rsidRDefault="000A66A8" w14:paraId="6B699379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0A66A8" w:rsidTr="00DF112E" w14:paraId="11E6FC54" w14:textId="77777777">
        <w:tc>
          <w:tcPr>
            <w:tcW w:w="3168" w:type="dxa"/>
            <w:tcBorders>
              <w:right w:val="nil"/>
            </w:tcBorders>
          </w:tcPr>
          <w:p w:rsidRPr="0028226A" w:rsidR="000A66A8" w:rsidP="0040676C" w:rsidRDefault="000A66A8" w14:paraId="57CB6C67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>
              <w:rPr>
                <w:rFonts w:ascii="Verdana" w:hAnsi="Verdana" w:cs="Times New Roman"/>
                <w:sz w:val="20"/>
                <w:szCs w:val="20"/>
              </w:rPr>
              <w:t>Høydereferanser</w:t>
            </w:r>
          </w:p>
        </w:tc>
        <w:tc>
          <w:tcPr>
            <w:tcW w:w="7056" w:type="dxa"/>
            <w:tcBorders>
              <w:left w:val="nil"/>
            </w:tcBorders>
          </w:tcPr>
          <w:p w:rsidRPr="008979B5" w:rsidR="000A66A8" w:rsidP="008979B5" w:rsidRDefault="000A66A8" w14:paraId="501ABF8B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>
              <w:rPr>
                <w:rFonts w:ascii="Verdana" w:hAnsi="Verdana" w:cs="Times New Roman"/>
                <w:sz w:val="20"/>
                <w:szCs w:val="20"/>
              </w:rPr>
              <w:t>Topp</w:t>
            </w:r>
          </w:p>
        </w:tc>
      </w:tr>
      <w:tr w:rsidR="000A66A8" w:rsidTr="00DF112E" w14:paraId="3FE9F23F" w14:textId="77777777">
        <w:tc>
          <w:tcPr>
            <w:tcW w:w="3168" w:type="dxa"/>
            <w:tcBorders>
              <w:right w:val="nil"/>
            </w:tcBorders>
          </w:tcPr>
          <w:p w:rsidRPr="0028226A" w:rsidR="000A66A8" w:rsidP="0040676C" w:rsidRDefault="000A66A8" w14:paraId="1F72F646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  <w:tc>
          <w:tcPr>
            <w:tcW w:w="7056" w:type="dxa"/>
            <w:tcBorders>
              <w:left w:val="nil"/>
            </w:tcBorders>
          </w:tcPr>
          <w:p w:rsidRPr="008979B5" w:rsidR="000A66A8" w:rsidP="008979B5" w:rsidRDefault="000A66A8" w14:paraId="08CE6F91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DF112E" w:rsidTr="00DF112E" w14:paraId="0EE9E907" w14:textId="77777777">
        <w:tc>
          <w:tcPr>
            <w:tcW w:w="3168" w:type="dxa"/>
            <w:tcBorders>
              <w:right w:val="nil"/>
            </w:tcBorders>
          </w:tcPr>
          <w:p w:rsidRPr="0028226A" w:rsidR="00DF112E" w:rsidP="0040676C" w:rsidRDefault="00DF112E" w14:paraId="1C9C7B74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0028226A">
              <w:rPr>
                <w:rFonts w:ascii="Verdana" w:hAnsi="Verdana" w:cs="Times New Roman"/>
                <w:sz w:val="20"/>
                <w:szCs w:val="20"/>
              </w:rPr>
              <w:t xml:space="preserve">Assosiasjoner </w:t>
            </w:r>
          </w:p>
        </w:tc>
        <w:tc>
          <w:tcPr>
            <w:tcW w:w="7056" w:type="dxa"/>
            <w:tcBorders>
              <w:left w:val="nil"/>
            </w:tcBorders>
          </w:tcPr>
          <w:p w:rsidRPr="008979B5" w:rsidR="008979B5" w:rsidP="008979B5" w:rsidRDefault="008979B5" w14:paraId="5DAA4B4D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008979B5">
              <w:rPr>
                <w:rFonts w:ascii="Verdana" w:hAnsi="Verdana" w:cs="Times New Roman"/>
                <w:sz w:val="20"/>
                <w:szCs w:val="20"/>
              </w:rPr>
              <w:t>Ingen</w:t>
            </w:r>
          </w:p>
          <w:p w:rsidRPr="008979B5" w:rsidR="00DF112E" w:rsidP="00C84158" w:rsidRDefault="00DF112E" w14:paraId="61CDCEAD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DF112E" w:rsidTr="00DF112E" w14:paraId="1DD5552A" w14:textId="77777777">
        <w:tc>
          <w:tcPr>
            <w:tcW w:w="3168" w:type="dxa"/>
            <w:tcBorders>
              <w:right w:val="nil"/>
            </w:tcBorders>
          </w:tcPr>
          <w:p w:rsidRPr="0028226A" w:rsidR="00DF112E" w:rsidP="00C84158" w:rsidRDefault="00DF112E" w14:paraId="1BEA0EAC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0028226A">
              <w:rPr>
                <w:rFonts w:ascii="Verdana" w:hAnsi="Verdana" w:cs="Times New Roman"/>
                <w:sz w:val="20"/>
                <w:szCs w:val="20"/>
              </w:rPr>
              <w:t>Egenskaper til objekttypen</w:t>
            </w:r>
          </w:p>
        </w:tc>
        <w:tc>
          <w:tcPr>
            <w:tcW w:w="7056" w:type="dxa"/>
            <w:tcBorders>
              <w:left w:val="nil"/>
            </w:tcBorders>
          </w:tcPr>
          <w:p w:rsidRPr="0028226A" w:rsidR="00DF112E" w:rsidP="00C84158" w:rsidRDefault="00DF112E" w14:paraId="6BB9E253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</w:tbl>
    <w:p w:rsidR="00474E6B" w:rsidP="00DF112E" w:rsidRDefault="00474E6B" w14:paraId="23DE523C" w14:textId="77777777"/>
    <w:p w:rsidR="00DF112E" w:rsidP="00DF112E" w:rsidRDefault="00291499" w14:paraId="52E56223" w14:textId="77777777">
      <w:r w:rsidRPr="00291499">
        <w:rPr>
          <w:noProof/>
          <w:lang w:eastAsia="nb-NO"/>
        </w:rPr>
        <w:drawing>
          <wp:inline distT="0" distB="0" distL="0" distR="0" wp14:anchorId="54D19283" wp14:editId="07777777">
            <wp:extent cx="6388100" cy="350520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2E" w:rsidP="00DF112E" w:rsidRDefault="00DF112E" w14:paraId="07547A01" w14:textId="77777777"/>
    <w:p w:rsidR="00A67983" w:rsidRDefault="00A67983" w14:paraId="5043CB0F" w14:textId="77777777">
      <w:pPr>
        <w:spacing w:after="200" w:line="276" w:lineRule="auto"/>
        <w:rPr>
          <w:rFonts w:ascii="Arial" w:hAnsi="Arial" w:cs="Arial" w:eastAsiaTheme="majorEastAsia"/>
          <w:b/>
          <w:bCs/>
          <w:i/>
          <w:iCs/>
          <w:sz w:val="24"/>
          <w:szCs w:val="24"/>
        </w:rPr>
      </w:pPr>
      <w:r>
        <w:br w:type="page"/>
      </w:r>
    </w:p>
    <w:p w:rsidR="00DF112E" w:rsidP="6B1115BF" w:rsidRDefault="00DF112E" w14:paraId="07459315" w14:textId="5CA00127"/>
    <w:p w:rsidR="048B7C6F" w:rsidP="6B1115BF" w:rsidRDefault="048B7C6F" w14:paraId="768CC304" w14:textId="4B341FAD">
      <w:pPr>
        <w:rPr>
          <w:rFonts w:eastAsia="Calibri" w:cs="Arial"/>
        </w:rPr>
      </w:pPr>
      <w:r>
        <w:rPr>
          <w:noProof/>
          <w:lang w:eastAsia="nb-NO"/>
        </w:rPr>
        <w:drawing>
          <wp:inline distT="0" distB="0" distL="0" distR="0" wp14:anchorId="539C07E3" wp14:editId="36C29BE2">
            <wp:extent cx="4572000" cy="3228975"/>
            <wp:effectExtent l="0" t="0" r="0" b="0"/>
            <wp:docPr id="1072141293" name="Bilde 107214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58D1F1" w:rsidP="6B1115BF" w:rsidRDefault="6458D1F1" w14:paraId="602B8FB7" w14:textId="3320E987">
      <w:pPr>
        <w:pStyle w:val="Bildetekst0"/>
        <w:rPr>
          <w:rFonts w:asciiTheme="minorHAnsi" w:hAnsiTheme="minorHAnsi"/>
          <w:i w:val="0"/>
        </w:rPr>
      </w:pPr>
      <w:r w:rsidRPr="6B1115BF">
        <w:rPr>
          <w:rFonts w:asciiTheme="minorHAnsi" w:hAnsiTheme="minorHAnsi"/>
          <w:i w:val="0"/>
        </w:rPr>
        <w:t xml:space="preserve">Figur </w:t>
      </w:r>
      <w:r w:rsidRPr="6B1115BF">
        <w:rPr>
          <w:rFonts w:asciiTheme="minorHAnsi" w:hAnsiTheme="minorHAnsi"/>
          <w:i w:val="0"/>
        </w:rPr>
        <w:fldChar w:fldCharType="begin"/>
      </w:r>
      <w:r w:rsidRPr="6B1115BF">
        <w:rPr>
          <w:rFonts w:asciiTheme="minorHAnsi" w:hAnsiTheme="minorHAnsi"/>
          <w:i w:val="0"/>
        </w:rPr>
        <w:instrText xml:space="preserve"> SEQ Figur \* ARABIC \* MERGEFORMAT </w:instrText>
      </w:r>
      <w:r w:rsidRPr="6B1115BF">
        <w:rPr>
          <w:rFonts w:asciiTheme="minorHAnsi" w:hAnsiTheme="minorHAnsi"/>
          <w:i w:val="0"/>
        </w:rPr>
        <w:fldChar w:fldCharType="separate"/>
      </w:r>
      <w:r w:rsidRPr="6B1115BF">
        <w:rPr>
          <w:rFonts w:asciiTheme="minorHAnsi" w:hAnsiTheme="minorHAnsi"/>
          <w:i w:val="0"/>
          <w:noProof/>
        </w:rPr>
        <w:t>1</w:t>
      </w:r>
      <w:r w:rsidRPr="6B1115BF">
        <w:rPr>
          <w:rFonts w:asciiTheme="minorHAnsi" w:hAnsiTheme="minorHAnsi"/>
          <w:i w:val="0"/>
        </w:rPr>
        <w:fldChar w:fldCharType="end"/>
      </w:r>
      <w:r w:rsidRPr="6B1115BF">
        <w:rPr>
          <w:rFonts w:asciiTheme="minorHAnsi" w:hAnsiTheme="minorHAnsi"/>
          <w:i w:val="0"/>
        </w:rPr>
        <w:t xml:space="preserve">: </w:t>
      </w:r>
      <w:r>
        <w:tab/>
      </w:r>
      <w:r w:rsidRPr="6B1115BF">
        <w:rPr>
          <w:rFonts w:asciiTheme="minorHAnsi" w:hAnsiTheme="minorHAnsi"/>
          <w:i w:val="0"/>
        </w:rPr>
        <w:t xml:space="preserve">Lufthavnlys. </w:t>
      </w:r>
      <w:r w:rsidRPr="6B1115BF" w:rsidR="79A1E3AB">
        <w:rPr>
          <w:rFonts w:asciiTheme="minorHAnsi" w:hAnsiTheme="minorHAnsi"/>
          <w:i w:val="0"/>
        </w:rPr>
        <w:t>Røde punkter markerer hvert Lufthavnlys utenfor lufthavnen.</w:t>
      </w:r>
    </w:p>
    <w:tbl>
      <w:tblPr>
        <w:tblW w:w="10224" w:type="dxa"/>
        <w:tblBorders>
          <w:insideV w:val="single" w:color="auto" w:sz="4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68"/>
        <w:gridCol w:w="7056"/>
      </w:tblGrid>
      <w:tr w:rsidR="006F5915" w:rsidTr="4CD09851" w14:paraId="12832564" w14:textId="77777777">
        <w:tc>
          <w:tcPr>
            <w:tcW w:w="3168" w:type="dxa"/>
            <w:tcBorders>
              <w:right w:val="nil"/>
            </w:tcBorders>
          </w:tcPr>
          <w:p w:rsidRPr="0028226A" w:rsidR="006F5915" w:rsidP="00DE27D1" w:rsidRDefault="006F5915" w14:paraId="54D76DBF" w14:textId="5C8F526E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  <w:tc>
          <w:tcPr>
            <w:tcW w:w="7056" w:type="dxa"/>
            <w:tcBorders>
              <w:left w:val="nil"/>
            </w:tcBorders>
          </w:tcPr>
          <w:p w:rsidRPr="0028226A" w:rsidR="006F5915" w:rsidP="00DE27D1" w:rsidRDefault="006F5915" w14:paraId="44E871BC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6F5915" w:rsidTr="4CD09851" w14:paraId="7ECE09E2" w14:textId="77777777">
        <w:tc>
          <w:tcPr>
            <w:tcW w:w="3168" w:type="dxa"/>
            <w:tcBorders>
              <w:right w:val="nil"/>
            </w:tcBorders>
          </w:tcPr>
          <w:p w:rsidRPr="0028226A" w:rsidR="006F5915" w:rsidP="00DE27D1" w:rsidRDefault="006F5915" w14:paraId="1535F4A2" w14:textId="12EB917A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  <w:tc>
          <w:tcPr>
            <w:tcW w:w="7056" w:type="dxa"/>
            <w:tcBorders>
              <w:left w:val="nil"/>
            </w:tcBorders>
          </w:tcPr>
          <w:p w:rsidRPr="0028226A" w:rsidR="006F5915" w:rsidP="00DE27D1" w:rsidRDefault="006F5915" w14:paraId="144A5D23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6F5915" w:rsidTr="4CD09851" w14:paraId="5C020F18" w14:textId="77777777">
        <w:tc>
          <w:tcPr>
            <w:tcW w:w="3168" w:type="dxa"/>
            <w:tcBorders>
              <w:right w:val="nil"/>
            </w:tcBorders>
          </w:tcPr>
          <w:p w:rsidRPr="0028226A" w:rsidR="006F5915" w:rsidP="00DE27D1" w:rsidRDefault="006F5915" w14:paraId="738610EB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  <w:tc>
          <w:tcPr>
            <w:tcW w:w="7056" w:type="dxa"/>
            <w:tcBorders>
              <w:left w:val="nil"/>
            </w:tcBorders>
          </w:tcPr>
          <w:p w:rsidRPr="0028226A" w:rsidR="006F5915" w:rsidP="00DE27D1" w:rsidRDefault="006F5915" w14:paraId="44D85412" w14:textId="0553C7BD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6F5915" w:rsidTr="4CD09851" w14:paraId="68C23128" w14:textId="77777777">
        <w:tc>
          <w:tcPr>
            <w:tcW w:w="3168" w:type="dxa"/>
            <w:tcBorders>
              <w:right w:val="nil"/>
            </w:tcBorders>
          </w:tcPr>
          <w:p w:rsidRPr="0028226A" w:rsidR="006F5915" w:rsidP="00DE27D1" w:rsidRDefault="006F5915" w14:paraId="605302ED" w14:textId="1940D91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  <w:tc>
          <w:tcPr>
            <w:tcW w:w="7056" w:type="dxa"/>
            <w:tcBorders>
              <w:left w:val="nil"/>
            </w:tcBorders>
          </w:tcPr>
          <w:p w:rsidRPr="0028226A" w:rsidR="006F5915" w:rsidP="00DE27D1" w:rsidRDefault="006F5915" w14:paraId="463F29E8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0A66A8" w:rsidTr="4CD09851" w14:paraId="3484B13D" w14:textId="77777777">
        <w:tc>
          <w:tcPr>
            <w:tcW w:w="3168" w:type="dxa"/>
            <w:tcBorders>
              <w:right w:val="nil"/>
            </w:tcBorders>
          </w:tcPr>
          <w:p w:rsidRPr="0028226A" w:rsidR="000A66A8" w:rsidP="000A66A8" w:rsidRDefault="000A66A8" w14:paraId="4B719B7C" w14:textId="61DD428C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  <w:tc>
          <w:tcPr>
            <w:tcW w:w="7056" w:type="dxa"/>
            <w:tcBorders>
              <w:left w:val="nil"/>
            </w:tcBorders>
          </w:tcPr>
          <w:p w:rsidRPr="008979B5" w:rsidR="000A66A8" w:rsidP="000A66A8" w:rsidRDefault="000A66A8" w14:paraId="343301DE" w14:textId="7F4EF7C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0A66A8" w:rsidTr="4CD09851" w14:paraId="3B7B4B86" w14:textId="77777777">
        <w:tc>
          <w:tcPr>
            <w:tcW w:w="3168" w:type="dxa"/>
            <w:tcBorders>
              <w:right w:val="nil"/>
            </w:tcBorders>
          </w:tcPr>
          <w:p w:rsidRPr="0028226A" w:rsidR="000A66A8" w:rsidP="000A66A8" w:rsidRDefault="000A66A8" w14:paraId="3A0FF5F2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  <w:tc>
          <w:tcPr>
            <w:tcW w:w="7056" w:type="dxa"/>
            <w:tcBorders>
              <w:left w:val="nil"/>
            </w:tcBorders>
          </w:tcPr>
          <w:p w:rsidRPr="008979B5" w:rsidR="000A66A8" w:rsidP="000A66A8" w:rsidRDefault="000A66A8" w14:paraId="5630AD66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0A66A8" w:rsidTr="4CD09851" w14:paraId="3B4D91A6" w14:textId="77777777">
        <w:tc>
          <w:tcPr>
            <w:tcW w:w="3168" w:type="dxa"/>
            <w:tcBorders>
              <w:right w:val="nil"/>
            </w:tcBorders>
          </w:tcPr>
          <w:p w:rsidRPr="0028226A" w:rsidR="000A66A8" w:rsidP="000A66A8" w:rsidRDefault="000A66A8" w14:paraId="4DBF7681" w14:textId="3E8B217A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  <w:tc>
          <w:tcPr>
            <w:tcW w:w="7056" w:type="dxa"/>
            <w:tcBorders>
              <w:left w:val="nil"/>
            </w:tcBorders>
          </w:tcPr>
          <w:p w:rsidRPr="008979B5" w:rsidR="000A66A8" w:rsidP="000A66A8" w:rsidRDefault="000A66A8" w14:paraId="114F9882" w14:textId="44C7358D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0A66A8" w:rsidTr="4CD09851" w14:paraId="61829076" w14:textId="77777777">
        <w:tc>
          <w:tcPr>
            <w:tcW w:w="3168" w:type="dxa"/>
            <w:tcBorders>
              <w:right w:val="nil"/>
            </w:tcBorders>
          </w:tcPr>
          <w:p w:rsidRPr="0028226A" w:rsidR="000A66A8" w:rsidP="000A66A8" w:rsidRDefault="000A66A8" w14:paraId="2BA226A1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  <w:tc>
          <w:tcPr>
            <w:tcW w:w="7056" w:type="dxa"/>
            <w:tcBorders>
              <w:left w:val="nil"/>
            </w:tcBorders>
          </w:tcPr>
          <w:p w:rsidRPr="008979B5" w:rsidR="000A66A8" w:rsidP="000A66A8" w:rsidRDefault="000A66A8" w14:paraId="17AD93B2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0A66A8" w:rsidTr="4CD09851" w14:paraId="2489A7DC" w14:textId="77777777">
        <w:tc>
          <w:tcPr>
            <w:tcW w:w="3168" w:type="dxa"/>
            <w:tcBorders>
              <w:right w:val="nil"/>
            </w:tcBorders>
          </w:tcPr>
          <w:p w:rsidRPr="0028226A" w:rsidR="000A66A8" w:rsidP="000A66A8" w:rsidRDefault="000A66A8" w14:paraId="5AA660DB" w14:textId="53B86DE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  <w:tc>
          <w:tcPr>
            <w:tcW w:w="7056" w:type="dxa"/>
            <w:tcBorders>
              <w:left w:val="nil"/>
            </w:tcBorders>
          </w:tcPr>
          <w:p w:rsidRPr="008979B5" w:rsidR="000A66A8" w:rsidP="000A66A8" w:rsidRDefault="000A66A8" w14:paraId="0DE4B5B7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0A66A8" w:rsidTr="4CD09851" w14:paraId="7C3274BB" w14:textId="77777777">
        <w:tc>
          <w:tcPr>
            <w:tcW w:w="3168" w:type="dxa"/>
            <w:tcBorders>
              <w:right w:val="nil"/>
            </w:tcBorders>
          </w:tcPr>
          <w:p w:rsidRPr="0028226A" w:rsidR="000A66A8" w:rsidP="000A66A8" w:rsidRDefault="000A66A8" w14:paraId="4D46AC25" w14:textId="79C84510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  <w:tc>
          <w:tcPr>
            <w:tcW w:w="7056" w:type="dxa"/>
            <w:tcBorders>
              <w:left w:val="nil"/>
            </w:tcBorders>
          </w:tcPr>
          <w:p w:rsidRPr="0028226A" w:rsidR="000A66A8" w:rsidP="000A66A8" w:rsidRDefault="000A66A8" w14:paraId="66204FF1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</w:tbl>
    <w:p w:rsidR="006F5915" w:rsidP="4CD09851" w:rsidRDefault="006F5915" w14:paraId="6B62F1B3" w14:textId="4C5B7C21">
      <w:pPr>
        <w:rPr>
          <w:rFonts w:eastAsia="Calibri"/>
        </w:rPr>
      </w:pPr>
    </w:p>
    <w:p w:rsidR="006F5915" w:rsidP="4A462F01" w:rsidRDefault="310DBE19" w14:paraId="5F7031CC" w14:textId="77777777">
      <w:pPr>
        <w:pStyle w:val="Overskrift3"/>
      </w:pPr>
      <w:bookmarkStart w:name="_Toc81890345" w:id="14"/>
      <w:r>
        <w:t>Rullebane</w:t>
      </w:r>
      <w:bookmarkEnd w:id="14"/>
    </w:p>
    <w:p w:rsidR="006F5915" w:rsidP="4A462F01" w:rsidRDefault="304F2719" w14:paraId="7CB08B8A" w14:textId="3566FB81">
      <w:pPr>
        <w:pStyle w:val="Overskrift4"/>
        <w:rPr>
          <w:color w:val="000000" w:themeColor="text1" w:themeTint="FF" w:themeShade="FF"/>
        </w:rPr>
      </w:pPr>
      <w:bookmarkStart w:name="_Toc81890346" w:id="15"/>
      <w:r w:rsidRPr="13BF6D5E" w:rsidR="304F2719">
        <w:rPr>
          <w:color w:val="auto"/>
        </w:rPr>
        <w:t>Rullebane</w:t>
      </w:r>
      <w:bookmarkEnd w:id="15"/>
    </w:p>
    <w:p w:rsidR="006F5915" w:rsidP="006F5915" w:rsidRDefault="006F5915" w14:paraId="09C28601" w14:textId="77777777"/>
    <w:p w:rsidR="7BBD8DD7" w:rsidP="4D5B6995" w:rsidRDefault="7BBD8DD7" w14:paraId="6B6F53D8" w14:textId="5E74190E">
      <w:pPr>
        <w:rPr>
          <w:rFonts w:eastAsia="Calibri" w:cs="Arial"/>
        </w:rPr>
      </w:pPr>
      <w:r w:rsidR="7BBD8DD7">
        <w:drawing>
          <wp:inline wp14:editId="2239F4CE" wp14:anchorId="6CAEE318">
            <wp:extent cx="6438898" cy="657304"/>
            <wp:effectExtent l="0" t="0" r="0" b="0"/>
            <wp:docPr id="1185464119" name="Bilde 11854641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de 1185464119"/>
                    <pic:cNvPicPr/>
                  </pic:nvPicPr>
                  <pic:blipFill>
                    <a:blip r:embed="R345d12639b2f410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38898" cy="65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15" w:rsidP="006F5915" w:rsidRDefault="006F5915" w14:paraId="54588812" w14:textId="77777777"/>
    <w:tbl>
      <w:tblPr>
        <w:tblW w:w="0" w:type="auto"/>
        <w:tblBorders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3165"/>
        <w:gridCol w:w="7039"/>
      </w:tblGrid>
      <w:tr w:rsidR="4A462F01" w:rsidTr="410593F6" w14:paraId="3F44312D" w14:textId="77777777">
        <w:tc>
          <w:tcPr>
            <w:tcW w:w="3168" w:type="dxa"/>
            <w:tcBorders>
              <w:right w:val="nil"/>
            </w:tcBorders>
            <w:tcMar/>
          </w:tcPr>
          <w:p w:rsidR="4A462F01" w:rsidP="4A462F01" w:rsidRDefault="4A462F01" w14:paraId="6D799CA8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4A462F01">
              <w:rPr>
                <w:rFonts w:ascii="Verdana" w:hAnsi="Verdana" w:cs="Times New Roman"/>
                <w:sz w:val="20"/>
                <w:szCs w:val="20"/>
              </w:rPr>
              <w:t>Definisjon (SOSI Del 2)</w:t>
            </w:r>
          </w:p>
        </w:tc>
        <w:tc>
          <w:tcPr>
            <w:tcW w:w="7056" w:type="dxa"/>
            <w:tcBorders>
              <w:left w:val="nil"/>
            </w:tcBorders>
            <w:tcMar/>
          </w:tcPr>
          <w:p w:rsidR="4A462F01" w:rsidP="4A462F01" w:rsidRDefault="4A462F01" w14:paraId="2151D66E" w14:textId="77777777">
            <w:pPr>
              <w:pStyle w:val="anormal"/>
              <w:rPr>
                <w:rFonts w:ascii="Verdana" w:hAnsi="Verdana" w:cs="Times New Roman"/>
              </w:rPr>
            </w:pPr>
            <w:r w:rsidRPr="4A462F01">
              <w:rPr>
                <w:rFonts w:ascii="Verdana" w:hAnsi="Verdana" w:cs="Times New Roman"/>
              </w:rPr>
              <w:t>angivelse av avgrenset, rektangulært område på en lufthavn på land innrettet for landing og avgang av luftfartøyer</w:t>
            </w:r>
          </w:p>
          <w:p w:rsidR="4A462F01" w:rsidP="4A462F01" w:rsidRDefault="4A462F01" w14:paraId="6184D70B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4A462F01" w:rsidTr="410593F6" w14:paraId="07D7D9E2" w14:textId="77777777">
        <w:tc>
          <w:tcPr>
            <w:tcW w:w="3168" w:type="dxa"/>
            <w:tcBorders>
              <w:right w:val="nil"/>
            </w:tcBorders>
            <w:tcMar/>
          </w:tcPr>
          <w:p w:rsidR="4A462F01" w:rsidP="4A462F01" w:rsidRDefault="4A462F01" w14:paraId="74BA96E7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4A462F01">
              <w:rPr>
                <w:rFonts w:ascii="Verdana" w:hAnsi="Verdana" w:cs="Times New Roman"/>
                <w:sz w:val="20"/>
                <w:szCs w:val="20"/>
              </w:rPr>
              <w:t>Geometritype</w:t>
            </w:r>
          </w:p>
        </w:tc>
        <w:tc>
          <w:tcPr>
            <w:tcW w:w="7056" w:type="dxa"/>
            <w:tcBorders>
              <w:left w:val="nil"/>
            </w:tcBorders>
            <w:tcMar/>
          </w:tcPr>
          <w:p w:rsidR="4A462F01" w:rsidP="4A462F01" w:rsidRDefault="15150E20" w14:paraId="558F8AAF" w14:textId="2BB4563A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410593F6" w:rsidR="7FBFFCB7">
              <w:rPr>
                <w:rFonts w:ascii="Verdana" w:hAnsi="Verdana" w:cs="Times New Roman"/>
                <w:sz w:val="20"/>
                <w:szCs w:val="20"/>
              </w:rPr>
              <w:t>FLATE</w:t>
            </w:r>
          </w:p>
          <w:p w:rsidR="4A462F01" w:rsidP="4A462F01" w:rsidRDefault="4A462F01" w14:paraId="2DABCF82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4A462F01" w:rsidTr="410593F6" w14:paraId="2AF306E8" w14:textId="77777777">
        <w:tc>
          <w:tcPr>
            <w:tcW w:w="3168" w:type="dxa"/>
            <w:tcBorders>
              <w:right w:val="nil"/>
            </w:tcBorders>
            <w:tcMar/>
          </w:tcPr>
          <w:p w:rsidR="4A462F01" w:rsidP="4A462F01" w:rsidRDefault="4A462F01" w14:paraId="47977A85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4A462F01">
              <w:rPr>
                <w:rFonts w:ascii="Verdana" w:hAnsi="Verdana" w:cs="Times New Roman"/>
                <w:sz w:val="20"/>
                <w:szCs w:val="20"/>
              </w:rPr>
              <w:t>Registreringsmetode</w:t>
            </w:r>
          </w:p>
          <w:p w:rsidR="4A462F01" w:rsidP="4A462F01" w:rsidRDefault="4A462F01" w14:paraId="7B39FCA2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  <w:tc>
          <w:tcPr>
            <w:tcW w:w="7056" w:type="dxa"/>
            <w:tcBorders>
              <w:left w:val="nil"/>
            </w:tcBorders>
            <w:tcMar/>
          </w:tcPr>
          <w:p w:rsidR="4A462F01" w:rsidP="4A462F01" w:rsidRDefault="4A462F01" w14:paraId="7F13470E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4A462F01">
              <w:rPr>
                <w:rFonts w:ascii="Verdana" w:hAnsi="Verdana" w:cs="Times New Roman"/>
                <w:sz w:val="20"/>
                <w:szCs w:val="20"/>
              </w:rPr>
              <w:t>Enkeltpunkt i sekvens</w:t>
            </w:r>
          </w:p>
        </w:tc>
      </w:tr>
      <w:tr w:rsidR="4A462F01" w:rsidTr="410593F6" w14:paraId="547CD9E4" w14:textId="77777777">
        <w:tc>
          <w:tcPr>
            <w:tcW w:w="3168" w:type="dxa"/>
            <w:tcBorders>
              <w:right w:val="nil"/>
            </w:tcBorders>
            <w:tcMar/>
          </w:tcPr>
          <w:p w:rsidR="4A462F01" w:rsidP="4A462F01" w:rsidRDefault="4A462F01" w14:paraId="5ACFFFA8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4A462F01">
              <w:rPr>
                <w:rFonts w:ascii="Verdana" w:hAnsi="Verdana" w:cs="Times New Roman"/>
                <w:sz w:val="20"/>
                <w:szCs w:val="20"/>
              </w:rPr>
              <w:t xml:space="preserve">Tilleggsbeskrivelse </w:t>
            </w:r>
          </w:p>
        </w:tc>
        <w:tc>
          <w:tcPr>
            <w:tcW w:w="7056" w:type="dxa"/>
            <w:tcBorders>
              <w:left w:val="nil"/>
            </w:tcBorders>
            <w:tcMar/>
          </w:tcPr>
          <w:p w:rsidR="4A462F01" w:rsidP="4A462F01" w:rsidRDefault="5D4A4B89" w14:paraId="302E7CB9" w14:textId="53FCA6AC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5D36C59B">
              <w:rPr>
                <w:rFonts w:ascii="Verdana" w:hAnsi="Verdana" w:cs="Times New Roman"/>
                <w:sz w:val="20"/>
                <w:szCs w:val="20"/>
              </w:rPr>
              <w:t>Skal registreres som lukket areal, og slik sett overstyrer dette objektet andr</w:t>
            </w:r>
            <w:r w:rsidRPr="5D36C59B" w:rsidR="6D312409">
              <w:rPr>
                <w:rFonts w:ascii="Verdana" w:hAnsi="Verdana" w:cs="Times New Roman"/>
                <w:sz w:val="20"/>
                <w:szCs w:val="20"/>
              </w:rPr>
              <w:t>e</w:t>
            </w:r>
            <w:r w:rsidRPr="5D36C59B">
              <w:rPr>
                <w:rFonts w:ascii="Verdana" w:hAnsi="Verdana" w:cs="Times New Roman"/>
                <w:sz w:val="20"/>
                <w:szCs w:val="20"/>
              </w:rPr>
              <w:t xml:space="preserve"> objekter som for eksempel Taksebanegrense.</w:t>
            </w:r>
          </w:p>
          <w:p w:rsidR="4A462F01" w:rsidP="4A462F01" w:rsidRDefault="4A462F01" w14:paraId="12BE8F8C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4A462F01" w:rsidTr="410593F6" w14:paraId="7C1FA6CD" w14:textId="77777777">
        <w:tc>
          <w:tcPr>
            <w:tcW w:w="3168" w:type="dxa"/>
            <w:tcBorders>
              <w:right w:val="nil"/>
            </w:tcBorders>
            <w:tcMar/>
          </w:tcPr>
          <w:p w:rsidR="4A462F01" w:rsidP="4A462F01" w:rsidRDefault="4A462F01" w14:paraId="6442816C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4A462F01">
              <w:rPr>
                <w:rFonts w:ascii="Verdana" w:hAnsi="Verdana" w:cs="Times New Roman"/>
                <w:sz w:val="20"/>
                <w:szCs w:val="20"/>
              </w:rPr>
              <w:t>Grunnrissreferanse</w:t>
            </w:r>
          </w:p>
        </w:tc>
        <w:tc>
          <w:tcPr>
            <w:tcW w:w="7056" w:type="dxa"/>
            <w:tcBorders>
              <w:left w:val="nil"/>
            </w:tcBorders>
            <w:tcMar/>
          </w:tcPr>
          <w:p w:rsidR="4A462F01" w:rsidP="4A462F01" w:rsidRDefault="4A462F01" w14:paraId="468378A6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4A462F01">
              <w:rPr>
                <w:rFonts w:ascii="Verdana" w:hAnsi="Verdana" w:cs="Times New Roman"/>
                <w:sz w:val="20"/>
                <w:szCs w:val="20"/>
              </w:rPr>
              <w:t>Langside: Ytterkant oppmerking kantstripe</w:t>
            </w:r>
          </w:p>
          <w:p w:rsidR="4A462F01" w:rsidP="4A462F01" w:rsidRDefault="4A462F01" w14:paraId="722284C6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24AEDB2E" w:rsidR="4A462F01">
              <w:rPr>
                <w:rFonts w:ascii="Verdana" w:hAnsi="Verdana" w:cs="Times New Roman"/>
                <w:sz w:val="20"/>
                <w:szCs w:val="20"/>
              </w:rPr>
              <w:t>Kortside: Gjennom Terskelpunktet (</w:t>
            </w:r>
            <w:proofErr w:type="spellStart"/>
            <w:r w:rsidRPr="24AEDB2E" w:rsidR="4A462F01">
              <w:rPr>
                <w:rFonts w:ascii="Verdana" w:hAnsi="Verdana" w:cs="Times New Roman"/>
                <w:b w:val="0"/>
                <w:bCs w:val="0"/>
                <w:sz w:val="20"/>
                <w:szCs w:val="20"/>
              </w:rPr>
              <w:t>LufthavnFastmerke</w:t>
            </w:r>
            <w:proofErr w:type="spellEnd"/>
            <w:r w:rsidRPr="24AEDB2E" w:rsidR="4A462F01">
              <w:rPr>
                <w:rFonts w:ascii="Verdana" w:hAnsi="Verdana" w:cs="Times New Roman"/>
                <w:sz w:val="20"/>
                <w:szCs w:val="20"/>
              </w:rPr>
              <w:t>) evt. midten oppmerking terskelbar</w:t>
            </w:r>
          </w:p>
        </w:tc>
      </w:tr>
      <w:tr w:rsidR="4A462F01" w:rsidTr="410593F6" w14:paraId="286E3F4F" w14:textId="77777777">
        <w:tc>
          <w:tcPr>
            <w:tcW w:w="3168" w:type="dxa"/>
            <w:tcBorders>
              <w:right w:val="nil"/>
            </w:tcBorders>
            <w:tcMar/>
          </w:tcPr>
          <w:p w:rsidR="4A462F01" w:rsidP="4A462F01" w:rsidRDefault="4A462F01" w14:paraId="005EB7BF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  <w:tc>
          <w:tcPr>
            <w:tcW w:w="7056" w:type="dxa"/>
            <w:tcBorders>
              <w:left w:val="nil"/>
            </w:tcBorders>
            <w:tcMar/>
          </w:tcPr>
          <w:p w:rsidR="4A462F01" w:rsidP="4A462F01" w:rsidRDefault="4A462F01" w14:paraId="2A6FBADA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4A462F01" w:rsidTr="410593F6" w14:paraId="58EF6637" w14:textId="77777777">
        <w:tc>
          <w:tcPr>
            <w:tcW w:w="3168" w:type="dxa"/>
            <w:tcBorders>
              <w:right w:val="nil"/>
            </w:tcBorders>
            <w:tcMar/>
          </w:tcPr>
          <w:p w:rsidR="4A462F01" w:rsidP="4A462F01" w:rsidRDefault="4A462F01" w14:paraId="45532560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4A462F01">
              <w:rPr>
                <w:rFonts w:ascii="Verdana" w:hAnsi="Verdana" w:cs="Times New Roman"/>
                <w:sz w:val="20"/>
                <w:szCs w:val="20"/>
              </w:rPr>
              <w:t>Høydereferanser</w:t>
            </w:r>
          </w:p>
        </w:tc>
        <w:tc>
          <w:tcPr>
            <w:tcW w:w="7056" w:type="dxa"/>
            <w:tcBorders>
              <w:left w:val="nil"/>
            </w:tcBorders>
            <w:tcMar/>
          </w:tcPr>
          <w:p w:rsidR="4A462F01" w:rsidP="4A462F01" w:rsidRDefault="4A462F01" w14:paraId="640A341C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4A462F01">
              <w:rPr>
                <w:rFonts w:ascii="Verdana" w:hAnsi="Verdana" w:cs="Times New Roman"/>
                <w:sz w:val="20"/>
                <w:szCs w:val="20"/>
              </w:rPr>
              <w:t>Terreng/dekke</w:t>
            </w:r>
          </w:p>
        </w:tc>
      </w:tr>
      <w:tr w:rsidR="4A462F01" w:rsidTr="410593F6" w14:paraId="497ED611" w14:textId="77777777">
        <w:tc>
          <w:tcPr>
            <w:tcW w:w="3168" w:type="dxa"/>
            <w:tcBorders>
              <w:right w:val="nil"/>
            </w:tcBorders>
            <w:tcMar/>
          </w:tcPr>
          <w:p w:rsidR="4A462F01" w:rsidP="4A462F01" w:rsidRDefault="4A462F01" w14:paraId="195F1D05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  <w:tc>
          <w:tcPr>
            <w:tcW w:w="7056" w:type="dxa"/>
            <w:tcBorders>
              <w:left w:val="nil"/>
            </w:tcBorders>
            <w:tcMar/>
          </w:tcPr>
          <w:p w:rsidR="4A462F01" w:rsidP="4A462F01" w:rsidRDefault="4A462F01" w14:paraId="1F7AA439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4A462F01" w:rsidTr="410593F6" w14:paraId="7E2B14BB" w14:textId="77777777">
        <w:tc>
          <w:tcPr>
            <w:tcW w:w="3168" w:type="dxa"/>
            <w:tcBorders>
              <w:right w:val="nil"/>
            </w:tcBorders>
            <w:tcMar/>
          </w:tcPr>
          <w:p w:rsidR="4A462F01" w:rsidP="4A462F01" w:rsidRDefault="4A462F01" w14:paraId="26667222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4A462F01">
              <w:rPr>
                <w:rFonts w:ascii="Verdana" w:hAnsi="Verdana" w:cs="Times New Roman"/>
                <w:sz w:val="20"/>
                <w:szCs w:val="20"/>
              </w:rPr>
              <w:t xml:space="preserve">Assosiasjoner </w:t>
            </w:r>
          </w:p>
        </w:tc>
        <w:tc>
          <w:tcPr>
            <w:tcW w:w="7056" w:type="dxa"/>
            <w:tcBorders>
              <w:left w:val="nil"/>
            </w:tcBorders>
            <w:tcMar/>
          </w:tcPr>
          <w:p w:rsidR="4A462F01" w:rsidP="4A462F01" w:rsidRDefault="4A462F01" w14:paraId="2C31CA6D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4A462F01">
              <w:rPr>
                <w:rFonts w:ascii="Verdana" w:hAnsi="Verdana" w:cs="Times New Roman"/>
                <w:sz w:val="20"/>
                <w:szCs w:val="20"/>
              </w:rPr>
              <w:t>Ingen</w:t>
            </w:r>
          </w:p>
          <w:p w:rsidR="4A462F01" w:rsidP="4A462F01" w:rsidRDefault="4A462F01" w14:paraId="3F45CC36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4A462F01" w:rsidTr="410593F6" w14:paraId="4C2FEBF1" w14:textId="77777777">
        <w:tc>
          <w:tcPr>
            <w:tcW w:w="3168" w:type="dxa"/>
            <w:tcBorders>
              <w:right w:val="nil"/>
            </w:tcBorders>
            <w:tcMar/>
          </w:tcPr>
          <w:p w:rsidR="4A462F01" w:rsidP="4A462F01" w:rsidRDefault="4A462F01" w14:paraId="0CE6E7FB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4A462F01">
              <w:rPr>
                <w:rFonts w:ascii="Verdana" w:hAnsi="Verdana" w:cs="Times New Roman"/>
                <w:sz w:val="20"/>
                <w:szCs w:val="20"/>
              </w:rPr>
              <w:lastRenderedPageBreak/>
              <w:t>Egenskaper til objekttypen</w:t>
            </w:r>
          </w:p>
        </w:tc>
        <w:tc>
          <w:tcPr>
            <w:tcW w:w="7056" w:type="dxa"/>
            <w:tcBorders>
              <w:left w:val="nil"/>
            </w:tcBorders>
            <w:tcMar/>
          </w:tcPr>
          <w:p w:rsidR="4A462F01" w:rsidP="4A462F01" w:rsidRDefault="4A462F01" w14:paraId="0A4B0A3A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</w:tbl>
    <w:p w:rsidR="006F5915" w:rsidP="006F5915" w:rsidRDefault="006F5915" w14:paraId="27C34BB0" w14:textId="77777777"/>
    <w:p w:rsidR="006F5915" w:rsidP="006F5915" w:rsidRDefault="310DBE19" w14:paraId="2BC8D9AC" w14:textId="77777777">
      <w:r>
        <w:rPr>
          <w:noProof/>
          <w:lang w:eastAsia="nb-NO"/>
        </w:rPr>
        <w:drawing>
          <wp:inline distT="0" distB="0" distL="0" distR="0" wp14:anchorId="47C9E1D4" wp14:editId="5A99D364">
            <wp:extent cx="6388099" cy="3346450"/>
            <wp:effectExtent l="0" t="0" r="0" b="6350"/>
            <wp:docPr id="1795956309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099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15" w:rsidP="006F5915" w:rsidRDefault="006F5915" w14:paraId="2C2F9018" w14:textId="77777777"/>
    <w:p w:rsidR="006F5915" w:rsidP="006F5915" w:rsidRDefault="006F5915" w14:paraId="30580AAA" w14:textId="77777777"/>
    <w:p w:rsidR="006F5915" w:rsidP="4A462F01" w:rsidRDefault="006F5915" w14:paraId="50504364" w14:textId="77777777">
      <w:pPr>
        <w:pStyle w:val="anormal"/>
        <w:jc w:val="center"/>
      </w:pPr>
      <w:r>
        <w:br w:type="page"/>
      </w:r>
      <w:r w:rsidR="310DBE19">
        <w:rPr>
          <w:noProof/>
          <w:lang w:eastAsia="nb-NO"/>
        </w:rPr>
        <w:lastRenderedPageBreak/>
        <w:drawing>
          <wp:inline distT="0" distB="0" distL="0" distR="0" wp14:anchorId="70F08D76" wp14:editId="404857F2">
            <wp:extent cx="5943600" cy="1447800"/>
            <wp:effectExtent l="0" t="0" r="0" b="0"/>
            <wp:docPr id="1847940106" name="Bilde 25" descr="rullebanek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15" w:rsidP="2B56D57F" w:rsidRDefault="310DBE19" w14:paraId="655CDE87" w14:textId="56230DB8">
      <w:pPr>
        <w:pStyle w:val="Bildetekst0"/>
        <w:rPr>
          <w:rFonts w:asciiTheme="minorHAnsi" w:hAnsiTheme="minorHAnsi"/>
          <w:i w:val="0"/>
        </w:rPr>
      </w:pPr>
      <w:r w:rsidRPr="2B56D57F">
        <w:rPr>
          <w:rFonts w:asciiTheme="minorHAnsi" w:hAnsiTheme="minorHAnsi"/>
          <w:i w:val="0"/>
        </w:rPr>
        <w:t xml:space="preserve">Figur </w:t>
      </w:r>
      <w:r w:rsidR="006C1456">
        <w:rPr>
          <w:rFonts w:asciiTheme="minorHAnsi" w:hAnsiTheme="minorHAnsi"/>
          <w:i w:val="0"/>
        </w:rPr>
        <w:t>2</w:t>
      </w:r>
      <w:r w:rsidRPr="2B56D57F">
        <w:rPr>
          <w:rFonts w:asciiTheme="minorHAnsi" w:hAnsiTheme="minorHAnsi"/>
          <w:i w:val="0"/>
        </w:rPr>
        <w:t xml:space="preserve">: </w:t>
      </w:r>
      <w:r>
        <w:tab/>
      </w:r>
      <w:r w:rsidRPr="2B56D57F">
        <w:rPr>
          <w:rFonts w:asciiTheme="minorHAnsi" w:hAnsiTheme="minorHAnsi"/>
          <w:i w:val="0"/>
        </w:rPr>
        <w:t>Rullebane. Gult er oppmerking, svart er konstruert Rullebanemerking og grønt er Rullebanegrense.</w:t>
      </w:r>
    </w:p>
    <w:p w:rsidR="4D5B6995" w:rsidP="2B56D57F" w:rsidRDefault="4D5B6995" w14:paraId="4435B237" w14:textId="7AE64DB6">
      <w:pPr>
        <w:rPr>
          <w:rFonts w:eastAsia="Calibri" w:cs="Arial"/>
        </w:rPr>
      </w:pPr>
    </w:p>
    <w:p w:rsidR="4D5B6995" w:rsidP="2B56D57F" w:rsidRDefault="09DE4F06" w14:paraId="2E404EBA" w14:textId="13FCEBBE">
      <w:pPr>
        <w:rPr>
          <w:rFonts w:eastAsia="Calibri" w:cs="Arial"/>
        </w:rPr>
      </w:pPr>
      <w:r>
        <w:rPr>
          <w:noProof/>
          <w:lang w:eastAsia="nb-NO"/>
        </w:rPr>
        <w:drawing>
          <wp:inline distT="0" distB="0" distL="0" distR="0" wp14:anchorId="7A10E88D" wp14:editId="597DD055">
            <wp:extent cx="6050072" cy="4600575"/>
            <wp:effectExtent l="0" t="0" r="0" b="0"/>
            <wp:docPr id="942821159" name="Bilde 94282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072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5B6995" w:rsidP="2B56D57F" w:rsidRDefault="09DE4F06" w14:paraId="14FC48DA" w14:textId="64A4C24C">
      <w:pPr>
        <w:pStyle w:val="Bildetekst0"/>
        <w:rPr>
          <w:rFonts w:asciiTheme="minorHAnsi" w:hAnsiTheme="minorHAnsi"/>
          <w:i w:val="0"/>
        </w:rPr>
      </w:pPr>
      <w:r w:rsidRPr="2B56D57F">
        <w:rPr>
          <w:rFonts w:asciiTheme="minorHAnsi" w:hAnsiTheme="minorHAnsi"/>
          <w:i w:val="0"/>
        </w:rPr>
        <w:t xml:space="preserve">Figur </w:t>
      </w:r>
      <w:r w:rsidR="006C1456">
        <w:rPr>
          <w:rFonts w:asciiTheme="minorHAnsi" w:hAnsiTheme="minorHAnsi"/>
          <w:i w:val="0"/>
        </w:rPr>
        <w:t>3</w:t>
      </w:r>
      <w:r w:rsidRPr="2B56D57F">
        <w:rPr>
          <w:rFonts w:asciiTheme="minorHAnsi" w:hAnsiTheme="minorHAnsi"/>
          <w:i w:val="0"/>
        </w:rPr>
        <w:t xml:space="preserve">: </w:t>
      </w:r>
      <w:r w:rsidR="4D5B6995">
        <w:tab/>
      </w:r>
      <w:r w:rsidRPr="2B56D57F">
        <w:rPr>
          <w:rFonts w:asciiTheme="minorHAnsi" w:hAnsiTheme="minorHAnsi"/>
          <w:i w:val="0"/>
        </w:rPr>
        <w:t>Rullebane</w:t>
      </w:r>
      <w:r w:rsidRPr="2B56D57F" w:rsidR="2C5F96D4">
        <w:rPr>
          <w:rFonts w:asciiTheme="minorHAnsi" w:hAnsiTheme="minorHAnsi"/>
          <w:i w:val="0"/>
        </w:rPr>
        <w:t xml:space="preserve"> markert i rødt i bildet</w:t>
      </w:r>
      <w:r w:rsidRPr="2B56D57F">
        <w:rPr>
          <w:rFonts w:asciiTheme="minorHAnsi" w:hAnsiTheme="minorHAnsi"/>
          <w:i w:val="0"/>
        </w:rPr>
        <w:t xml:space="preserve">. Lukket polygon skal registreres rundt hele rullebanen med </w:t>
      </w:r>
      <w:r w:rsidRPr="2B56D57F" w:rsidR="06A7158E">
        <w:rPr>
          <w:rFonts w:asciiTheme="minorHAnsi" w:hAnsiTheme="minorHAnsi"/>
          <w:i w:val="0"/>
        </w:rPr>
        <w:t>avgrensning mot ytterkant oppm</w:t>
      </w:r>
      <w:r w:rsidRPr="2B56D57F" w:rsidR="649DE5A1">
        <w:rPr>
          <w:rFonts w:asciiTheme="minorHAnsi" w:hAnsiTheme="minorHAnsi"/>
          <w:i w:val="0"/>
        </w:rPr>
        <w:t>e</w:t>
      </w:r>
      <w:r w:rsidRPr="2B56D57F" w:rsidR="06A7158E">
        <w:rPr>
          <w:rFonts w:asciiTheme="minorHAnsi" w:hAnsiTheme="minorHAnsi"/>
          <w:i w:val="0"/>
        </w:rPr>
        <w:t xml:space="preserve">rking </w:t>
      </w:r>
      <w:r w:rsidRPr="2B56D57F" w:rsidR="7E4FEB34">
        <w:rPr>
          <w:rFonts w:asciiTheme="minorHAnsi" w:hAnsiTheme="minorHAnsi"/>
          <w:i w:val="0"/>
        </w:rPr>
        <w:t>på langsidene</w:t>
      </w:r>
      <w:r w:rsidRPr="2B56D57F">
        <w:rPr>
          <w:rFonts w:asciiTheme="minorHAnsi" w:hAnsiTheme="minorHAnsi"/>
          <w:i w:val="0"/>
        </w:rPr>
        <w:t xml:space="preserve"> </w:t>
      </w:r>
      <w:r w:rsidRPr="2B56D57F" w:rsidR="341FB0E3">
        <w:rPr>
          <w:rFonts w:asciiTheme="minorHAnsi" w:hAnsiTheme="minorHAnsi"/>
          <w:i w:val="0"/>
        </w:rPr>
        <w:t>og gjennom terskel på kortsidene.</w:t>
      </w:r>
    </w:p>
    <w:p w:rsidR="4D5B6995" w:rsidP="4D5B6995" w:rsidRDefault="4D5B6995" w14:paraId="6C2F2635" w14:textId="4630BC05">
      <w:pPr>
        <w:rPr>
          <w:rFonts w:eastAsia="Calibri" w:cs="Arial"/>
        </w:rPr>
      </w:pPr>
    </w:p>
    <w:p w:rsidR="006F5915" w:rsidP="4A462F01" w:rsidRDefault="006F5915" w14:paraId="02F2C34E" w14:textId="6A8B3797">
      <w:pPr>
        <w:rPr>
          <w:rFonts w:eastAsia="Calibri" w:cs="Arial"/>
        </w:rPr>
      </w:pPr>
    </w:p>
    <w:p w:rsidR="00DF112E" w:rsidP="00DF112E" w:rsidRDefault="00DF112E" w14:paraId="680A4E5D" w14:textId="77777777"/>
    <w:p w:rsidR="00DF112E" w:rsidP="00DF112E" w:rsidRDefault="00DF112E" w14:paraId="19219836" w14:textId="77777777"/>
    <w:p w:rsidR="00DF112E" w:rsidP="00DF112E" w:rsidRDefault="00DF112E" w14:paraId="296FEF7D" w14:textId="77777777"/>
    <w:p w:rsidRPr="00DF112E" w:rsidR="00DF112E" w:rsidP="00DF112E" w:rsidRDefault="00DF112E" w14:paraId="7194DBDC" w14:textId="77777777"/>
    <w:p w:rsidR="009D465E" w:rsidRDefault="009D465E" w14:paraId="664355AD" w14:textId="77777777">
      <w:pPr>
        <w:spacing w:after="200" w:line="276" w:lineRule="auto"/>
        <w:rPr>
          <w:rFonts w:ascii="Arial" w:hAnsi="Arial" w:cs="Arial" w:eastAsiaTheme="majorEastAsia"/>
          <w:b/>
          <w:bCs/>
          <w:sz w:val="24"/>
          <w:szCs w:val="24"/>
        </w:rPr>
      </w:pPr>
    </w:p>
    <w:p w:rsidR="00F731A6" w:rsidRDefault="00F731A6" w14:paraId="1A965116" w14:textId="77777777">
      <w:pPr>
        <w:spacing w:after="200" w:line="276" w:lineRule="auto"/>
        <w:rPr>
          <w:rFonts w:ascii="Arial" w:hAnsi="Arial" w:cs="Arial" w:eastAsiaTheme="majorEastAsia"/>
          <w:b/>
          <w:bCs/>
          <w:sz w:val="24"/>
          <w:szCs w:val="24"/>
        </w:rPr>
      </w:pPr>
      <w:r>
        <w:br w:type="page"/>
      </w:r>
    </w:p>
    <w:p w:rsidR="00F731A6" w:rsidP="001C59C7" w:rsidRDefault="00F731A6" w14:paraId="787CF959" w14:textId="77777777">
      <w:pPr>
        <w:pStyle w:val="Overskrift3"/>
      </w:pPr>
      <w:bookmarkStart w:name="_Toc81890347" w:id="19"/>
      <w:r>
        <w:lastRenderedPageBreak/>
        <w:t>Taksebane</w:t>
      </w:r>
      <w:bookmarkEnd w:id="19"/>
    </w:p>
    <w:p w:rsidRPr="00BB4787" w:rsidR="00F731A6" w:rsidP="210DEE44" w:rsidRDefault="1C48F974" w14:paraId="7F52DA20" w14:textId="77777777">
      <w:pPr>
        <w:pStyle w:val="Overskrift4"/>
        <w:rPr>
          <w:color w:val="000000" w:themeColor="text1"/>
        </w:rPr>
      </w:pPr>
      <w:bookmarkStart w:name="_Toc81890348" w:id="20"/>
      <w:r>
        <w:t>Taksebanegrense</w:t>
      </w:r>
      <w:bookmarkEnd w:id="20"/>
    </w:p>
    <w:p w:rsidR="00F731A6" w:rsidP="00F731A6" w:rsidRDefault="00F731A6" w14:paraId="7DF4E37C" w14:textId="77777777"/>
    <w:p w:rsidR="00F731A6" w:rsidP="00F731A6" w:rsidRDefault="00F731A6" w14:paraId="44FB30F8" w14:textId="77777777">
      <w:r w:rsidRPr="00F731A6">
        <w:rPr>
          <w:noProof/>
          <w:lang w:eastAsia="nb-NO"/>
        </w:rPr>
        <w:drawing>
          <wp:inline distT="0" distB="0" distL="0" distR="0" wp14:anchorId="006C8C93" wp14:editId="5F5990E2">
            <wp:extent cx="6408420" cy="662940"/>
            <wp:effectExtent l="0" t="0" r="0" b="3810"/>
            <wp:docPr id="28" name="Bil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1A6" w:rsidP="00F731A6" w:rsidRDefault="00F731A6" w14:paraId="1DA6542E" w14:textId="77777777"/>
    <w:tbl>
      <w:tblPr>
        <w:tblW w:w="10224" w:type="dxa"/>
        <w:tblBorders>
          <w:insideV w:val="single" w:color="auto" w:sz="4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68"/>
        <w:gridCol w:w="7056"/>
      </w:tblGrid>
      <w:tr w:rsidR="00F731A6" w:rsidTr="4D5B6995" w14:paraId="0365F74D" w14:textId="77777777">
        <w:tc>
          <w:tcPr>
            <w:tcW w:w="3168" w:type="dxa"/>
            <w:tcBorders>
              <w:right w:val="nil"/>
            </w:tcBorders>
          </w:tcPr>
          <w:p w:rsidRPr="0028226A" w:rsidR="00F731A6" w:rsidP="00DE27D1" w:rsidRDefault="00F731A6" w14:paraId="6FF8A4F6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0028226A">
              <w:rPr>
                <w:rFonts w:ascii="Verdana" w:hAnsi="Verdana" w:cs="Times New Roman"/>
                <w:sz w:val="20"/>
                <w:szCs w:val="20"/>
              </w:rPr>
              <w:t>Definisjon (SOSI Del 2)</w:t>
            </w:r>
          </w:p>
        </w:tc>
        <w:tc>
          <w:tcPr>
            <w:tcW w:w="7056" w:type="dxa"/>
            <w:tcBorders>
              <w:left w:val="nil"/>
            </w:tcBorders>
          </w:tcPr>
          <w:p w:rsidRPr="0028226A" w:rsidR="00F731A6" w:rsidP="00DE27D1" w:rsidRDefault="00F731A6" w14:paraId="7CE351BA" w14:textId="77777777">
            <w:pPr>
              <w:pStyle w:val="anormal"/>
              <w:rPr>
                <w:rFonts w:ascii="Verdana" w:hAnsi="Verdana" w:cs="Times New Roman"/>
                <w:szCs w:val="20"/>
              </w:rPr>
            </w:pPr>
            <w:r>
              <w:rPr>
                <w:rFonts w:ascii="Verdana" w:hAnsi="Verdana" w:cs="Times New Roman"/>
                <w:szCs w:val="20"/>
              </w:rPr>
              <w:t>Avgrensning av bane eller rute på en lufthavn opprettet til bruk for taksende luftfartøyer i den hensikt å virke som en forbindelse mellom de ulike deler av lufthavnen</w:t>
            </w:r>
          </w:p>
          <w:p w:rsidRPr="0028226A" w:rsidR="00F731A6" w:rsidP="00DE27D1" w:rsidRDefault="00F731A6" w14:paraId="3041E394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F731A6" w:rsidTr="4D5B6995" w14:paraId="418C9EFA" w14:textId="77777777">
        <w:tc>
          <w:tcPr>
            <w:tcW w:w="3168" w:type="dxa"/>
            <w:tcBorders>
              <w:right w:val="nil"/>
            </w:tcBorders>
          </w:tcPr>
          <w:p w:rsidRPr="0028226A" w:rsidR="00F731A6" w:rsidP="00DE27D1" w:rsidRDefault="00F731A6" w14:paraId="27D504A2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>
              <w:rPr>
                <w:rFonts w:ascii="Verdana" w:hAnsi="Verdana" w:cs="Times New Roman"/>
                <w:sz w:val="20"/>
                <w:szCs w:val="20"/>
              </w:rPr>
              <w:t>Geometritype</w:t>
            </w:r>
          </w:p>
        </w:tc>
        <w:tc>
          <w:tcPr>
            <w:tcW w:w="7056" w:type="dxa"/>
            <w:tcBorders>
              <w:left w:val="nil"/>
            </w:tcBorders>
          </w:tcPr>
          <w:p w:rsidRPr="0028226A" w:rsidR="00F731A6" w:rsidP="00DE27D1" w:rsidRDefault="00F731A6" w14:paraId="67D983AA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>
              <w:rPr>
                <w:rFonts w:ascii="Verdana" w:hAnsi="Verdana" w:cs="Times New Roman"/>
                <w:sz w:val="20"/>
                <w:szCs w:val="20"/>
              </w:rPr>
              <w:t>KURVE</w:t>
            </w:r>
          </w:p>
          <w:p w:rsidRPr="0028226A" w:rsidR="00F731A6" w:rsidP="00DE27D1" w:rsidRDefault="00F731A6" w14:paraId="722B00AE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F731A6" w:rsidTr="4D5B6995" w14:paraId="5E0FD052" w14:textId="77777777">
        <w:tc>
          <w:tcPr>
            <w:tcW w:w="3168" w:type="dxa"/>
            <w:tcBorders>
              <w:right w:val="nil"/>
            </w:tcBorders>
          </w:tcPr>
          <w:p w:rsidRPr="0028226A" w:rsidR="00F731A6" w:rsidP="00DE27D1" w:rsidRDefault="00F731A6" w14:paraId="7DE96503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0028226A">
              <w:rPr>
                <w:rFonts w:ascii="Verdana" w:hAnsi="Verdana" w:cs="Times New Roman"/>
                <w:sz w:val="20"/>
                <w:szCs w:val="20"/>
              </w:rPr>
              <w:t>Registreringsmetode</w:t>
            </w:r>
          </w:p>
          <w:p w:rsidRPr="0028226A" w:rsidR="00F731A6" w:rsidP="00DE27D1" w:rsidRDefault="00F731A6" w14:paraId="42C6D796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  <w:tc>
          <w:tcPr>
            <w:tcW w:w="7056" w:type="dxa"/>
            <w:tcBorders>
              <w:left w:val="nil"/>
            </w:tcBorders>
          </w:tcPr>
          <w:p w:rsidRPr="0028226A" w:rsidR="00F731A6" w:rsidP="00DE27D1" w:rsidRDefault="00F731A6" w14:paraId="60AB1AAB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>
              <w:rPr>
                <w:rFonts w:ascii="Verdana" w:hAnsi="Verdana" w:cs="Times New Roman"/>
                <w:sz w:val="20"/>
                <w:szCs w:val="20"/>
              </w:rPr>
              <w:t>Enkeltpunkt i sekvens</w:t>
            </w:r>
          </w:p>
        </w:tc>
      </w:tr>
      <w:tr w:rsidR="00F731A6" w:rsidTr="4D5B6995" w14:paraId="7CC75145" w14:textId="77777777">
        <w:tc>
          <w:tcPr>
            <w:tcW w:w="3168" w:type="dxa"/>
            <w:tcBorders>
              <w:right w:val="nil"/>
            </w:tcBorders>
          </w:tcPr>
          <w:p w:rsidRPr="0028226A" w:rsidR="00F731A6" w:rsidP="00DE27D1" w:rsidRDefault="00F731A6" w14:paraId="6507CAFB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0028226A">
              <w:rPr>
                <w:rFonts w:ascii="Verdana" w:hAnsi="Verdana" w:cs="Times New Roman"/>
                <w:sz w:val="20"/>
                <w:szCs w:val="20"/>
              </w:rPr>
              <w:t xml:space="preserve">Tilleggsbeskrivelse </w:t>
            </w:r>
          </w:p>
        </w:tc>
        <w:tc>
          <w:tcPr>
            <w:tcW w:w="7056" w:type="dxa"/>
            <w:tcBorders>
              <w:left w:val="nil"/>
            </w:tcBorders>
          </w:tcPr>
          <w:p w:rsidRPr="0028226A" w:rsidR="00F731A6" w:rsidP="00DE27D1" w:rsidRDefault="585B866E" w14:paraId="54B28B64" w14:textId="1F41300B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4D5B6995">
              <w:rPr>
                <w:rFonts w:ascii="Verdana" w:hAnsi="Verdana" w:cs="Times New Roman"/>
                <w:sz w:val="20"/>
                <w:szCs w:val="20"/>
              </w:rPr>
              <w:t>Registreres fortrinnsvis langs ytterkant oppmerking eller dersom oppmerking mangler langs dekkekant</w:t>
            </w:r>
            <w:r w:rsidRPr="4D5B6995" w:rsidR="00F731A6">
              <w:rPr>
                <w:rFonts w:ascii="Verdana" w:hAnsi="Verdana" w:cs="Times New Roman"/>
                <w:sz w:val="20"/>
                <w:szCs w:val="20"/>
              </w:rPr>
              <w:t xml:space="preserve">. Starter ved rullebanen og går frem </w:t>
            </w:r>
            <w:r w:rsidRPr="4D5B6995" w:rsidR="14586F1D">
              <w:rPr>
                <w:rFonts w:ascii="Verdana" w:hAnsi="Verdana" w:cs="Times New Roman"/>
                <w:sz w:val="20"/>
                <w:szCs w:val="20"/>
              </w:rPr>
              <w:t xml:space="preserve">og konnekteres </w:t>
            </w:r>
            <w:r w:rsidRPr="4D5B6995" w:rsidR="00F731A6">
              <w:rPr>
                <w:rFonts w:ascii="Verdana" w:hAnsi="Verdana" w:cs="Times New Roman"/>
                <w:sz w:val="20"/>
                <w:szCs w:val="20"/>
              </w:rPr>
              <w:t xml:space="preserve">til </w:t>
            </w:r>
            <w:r w:rsidRPr="4D5B6995" w:rsidR="3C88F15F">
              <w:rPr>
                <w:rFonts w:ascii="Verdana" w:hAnsi="Verdana" w:cs="Times New Roman"/>
                <w:sz w:val="20"/>
                <w:szCs w:val="20"/>
              </w:rPr>
              <w:t>annen VSIT</w:t>
            </w:r>
            <w:r w:rsidRPr="4D5B6995" w:rsidR="00F731A6">
              <w:rPr>
                <w:rFonts w:ascii="Verdana" w:hAnsi="Verdana" w:cs="Times New Roman"/>
                <w:sz w:val="20"/>
                <w:szCs w:val="20"/>
              </w:rPr>
              <w:t>.</w:t>
            </w:r>
          </w:p>
          <w:p w:rsidRPr="0028226A" w:rsidR="00F731A6" w:rsidP="00DE27D1" w:rsidRDefault="00F731A6" w14:paraId="6E1831B3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F731A6" w:rsidTr="4D5B6995" w14:paraId="1D5794B2" w14:textId="77777777">
        <w:tc>
          <w:tcPr>
            <w:tcW w:w="3168" w:type="dxa"/>
            <w:tcBorders>
              <w:right w:val="nil"/>
            </w:tcBorders>
          </w:tcPr>
          <w:p w:rsidRPr="0028226A" w:rsidR="00F731A6" w:rsidP="00DE27D1" w:rsidRDefault="00F731A6" w14:paraId="56F3D472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>
              <w:rPr>
                <w:rFonts w:ascii="Verdana" w:hAnsi="Verdana" w:cs="Times New Roman"/>
                <w:sz w:val="20"/>
                <w:szCs w:val="20"/>
              </w:rPr>
              <w:t>Grunnrissreferanse</w:t>
            </w:r>
          </w:p>
        </w:tc>
        <w:tc>
          <w:tcPr>
            <w:tcW w:w="7056" w:type="dxa"/>
            <w:tcBorders>
              <w:left w:val="nil"/>
            </w:tcBorders>
          </w:tcPr>
          <w:p w:rsidRPr="008979B5" w:rsidR="00F731A6" w:rsidP="00DE27D1" w:rsidRDefault="00970056" w14:paraId="1BF71716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>
              <w:rPr>
                <w:rFonts w:ascii="Verdana" w:hAnsi="Verdana" w:cs="Times New Roman"/>
                <w:sz w:val="20"/>
                <w:szCs w:val="20"/>
              </w:rPr>
              <w:t>Oppmerking, dekkekant</w:t>
            </w:r>
          </w:p>
        </w:tc>
      </w:tr>
      <w:tr w:rsidR="00F731A6" w:rsidTr="4D5B6995" w14:paraId="54E11D2A" w14:textId="77777777">
        <w:tc>
          <w:tcPr>
            <w:tcW w:w="3168" w:type="dxa"/>
            <w:tcBorders>
              <w:right w:val="nil"/>
            </w:tcBorders>
          </w:tcPr>
          <w:p w:rsidRPr="0028226A" w:rsidR="00F731A6" w:rsidP="00DE27D1" w:rsidRDefault="00F731A6" w14:paraId="31126E5D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  <w:tc>
          <w:tcPr>
            <w:tcW w:w="7056" w:type="dxa"/>
            <w:tcBorders>
              <w:left w:val="nil"/>
            </w:tcBorders>
          </w:tcPr>
          <w:p w:rsidRPr="008979B5" w:rsidR="00F731A6" w:rsidP="00DE27D1" w:rsidRDefault="00F731A6" w14:paraId="2DE403A5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F731A6" w:rsidTr="4D5B6995" w14:paraId="5F418242" w14:textId="77777777">
        <w:tc>
          <w:tcPr>
            <w:tcW w:w="3168" w:type="dxa"/>
            <w:tcBorders>
              <w:right w:val="nil"/>
            </w:tcBorders>
          </w:tcPr>
          <w:p w:rsidRPr="0028226A" w:rsidR="00F731A6" w:rsidP="00DE27D1" w:rsidRDefault="00F731A6" w14:paraId="6713B77B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>
              <w:rPr>
                <w:rFonts w:ascii="Verdana" w:hAnsi="Verdana" w:cs="Times New Roman"/>
                <w:sz w:val="20"/>
                <w:szCs w:val="20"/>
              </w:rPr>
              <w:t>Høydereferanser</w:t>
            </w:r>
          </w:p>
        </w:tc>
        <w:tc>
          <w:tcPr>
            <w:tcW w:w="7056" w:type="dxa"/>
            <w:tcBorders>
              <w:left w:val="nil"/>
            </w:tcBorders>
          </w:tcPr>
          <w:p w:rsidRPr="008979B5" w:rsidR="00F731A6" w:rsidP="00DE27D1" w:rsidRDefault="00970056" w14:paraId="2F17C8CB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>
              <w:rPr>
                <w:rFonts w:ascii="Verdana" w:hAnsi="Verdana" w:cs="Times New Roman"/>
                <w:sz w:val="20"/>
                <w:szCs w:val="20"/>
              </w:rPr>
              <w:t>Terreng/dekke</w:t>
            </w:r>
          </w:p>
        </w:tc>
      </w:tr>
      <w:tr w:rsidR="00F731A6" w:rsidTr="4D5B6995" w14:paraId="62431CDC" w14:textId="77777777">
        <w:tc>
          <w:tcPr>
            <w:tcW w:w="3168" w:type="dxa"/>
            <w:tcBorders>
              <w:right w:val="nil"/>
            </w:tcBorders>
          </w:tcPr>
          <w:p w:rsidRPr="0028226A" w:rsidR="00F731A6" w:rsidP="00DE27D1" w:rsidRDefault="00F731A6" w14:paraId="49E398E2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  <w:tc>
          <w:tcPr>
            <w:tcW w:w="7056" w:type="dxa"/>
            <w:tcBorders>
              <w:left w:val="nil"/>
            </w:tcBorders>
          </w:tcPr>
          <w:p w:rsidRPr="008979B5" w:rsidR="00F731A6" w:rsidP="00DE27D1" w:rsidRDefault="00F731A6" w14:paraId="16287F21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F731A6" w:rsidTr="4D5B6995" w14:paraId="1074D099" w14:textId="77777777">
        <w:tc>
          <w:tcPr>
            <w:tcW w:w="3168" w:type="dxa"/>
            <w:tcBorders>
              <w:right w:val="nil"/>
            </w:tcBorders>
          </w:tcPr>
          <w:p w:rsidRPr="0028226A" w:rsidR="00F731A6" w:rsidP="00DE27D1" w:rsidRDefault="00F731A6" w14:paraId="377D89E9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0028226A">
              <w:rPr>
                <w:rFonts w:ascii="Verdana" w:hAnsi="Verdana" w:cs="Times New Roman"/>
                <w:sz w:val="20"/>
                <w:szCs w:val="20"/>
              </w:rPr>
              <w:t xml:space="preserve">Assosiasjoner </w:t>
            </w:r>
          </w:p>
        </w:tc>
        <w:tc>
          <w:tcPr>
            <w:tcW w:w="7056" w:type="dxa"/>
            <w:tcBorders>
              <w:left w:val="nil"/>
            </w:tcBorders>
          </w:tcPr>
          <w:p w:rsidRPr="008979B5" w:rsidR="00F731A6" w:rsidP="00DE27D1" w:rsidRDefault="00F731A6" w14:paraId="470BA00F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008979B5">
              <w:rPr>
                <w:rFonts w:ascii="Verdana" w:hAnsi="Verdana" w:cs="Times New Roman"/>
                <w:sz w:val="20"/>
                <w:szCs w:val="20"/>
              </w:rPr>
              <w:t>Ingen</w:t>
            </w:r>
          </w:p>
          <w:p w:rsidRPr="008979B5" w:rsidR="00F731A6" w:rsidP="00DE27D1" w:rsidRDefault="00F731A6" w14:paraId="5BE93A62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F731A6" w:rsidTr="4D5B6995" w14:paraId="681BB6F4" w14:textId="77777777">
        <w:tc>
          <w:tcPr>
            <w:tcW w:w="3168" w:type="dxa"/>
            <w:tcBorders>
              <w:right w:val="nil"/>
            </w:tcBorders>
          </w:tcPr>
          <w:p w:rsidRPr="0028226A" w:rsidR="00F731A6" w:rsidP="00DE27D1" w:rsidRDefault="00F731A6" w14:paraId="5D50C118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0028226A">
              <w:rPr>
                <w:rFonts w:ascii="Verdana" w:hAnsi="Verdana" w:cs="Times New Roman"/>
                <w:sz w:val="20"/>
                <w:szCs w:val="20"/>
              </w:rPr>
              <w:t>Egenskaper til objekttypen</w:t>
            </w:r>
          </w:p>
        </w:tc>
        <w:tc>
          <w:tcPr>
            <w:tcW w:w="7056" w:type="dxa"/>
            <w:tcBorders>
              <w:left w:val="nil"/>
            </w:tcBorders>
          </w:tcPr>
          <w:p w:rsidRPr="0028226A" w:rsidR="00F731A6" w:rsidP="00DE27D1" w:rsidRDefault="00F731A6" w14:paraId="384BA73E" w14:textId="77777777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</w:tbl>
    <w:p w:rsidR="00F731A6" w:rsidP="00F731A6" w:rsidRDefault="00F731A6" w14:paraId="34B3F2EB" w14:textId="77777777"/>
    <w:p w:rsidR="00F731A6" w:rsidP="00F731A6" w:rsidRDefault="00291499" w14:paraId="7D34F5C7" w14:textId="77777777">
      <w:r w:rsidRPr="00291499">
        <w:rPr>
          <w:noProof/>
          <w:lang w:eastAsia="nb-NO"/>
        </w:rPr>
        <w:drawing>
          <wp:inline distT="0" distB="0" distL="0" distR="0" wp14:anchorId="315397FD" wp14:editId="07777777">
            <wp:extent cx="6388100" cy="3346450"/>
            <wp:effectExtent l="0" t="0" r="0" b="635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1A6" w:rsidP="2B56D57F" w:rsidRDefault="00F731A6" w14:paraId="6C11FB57" w14:textId="7B82DC62">
      <w:pPr>
        <w:rPr>
          <w:rFonts w:eastAsia="Calibri" w:cs="Arial"/>
        </w:rPr>
      </w:pPr>
    </w:p>
    <w:p w:rsidR="00F731A6" w:rsidP="2B56D57F" w:rsidRDefault="379768DF" w14:paraId="1CD2D28D" w14:textId="5BA644CB">
      <w:pPr>
        <w:rPr>
          <w:rFonts w:eastAsia="Calibri" w:cs="Arial"/>
        </w:rPr>
      </w:pPr>
      <w:r>
        <w:rPr>
          <w:noProof/>
          <w:lang w:eastAsia="nb-NO"/>
        </w:rPr>
        <w:lastRenderedPageBreak/>
        <w:drawing>
          <wp:inline distT="0" distB="0" distL="0" distR="0" wp14:anchorId="0823D264" wp14:editId="78F13629">
            <wp:extent cx="5213131" cy="4735260"/>
            <wp:effectExtent l="0" t="0" r="0" b="0"/>
            <wp:docPr id="1194238696" name="Bilde 1194238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131" cy="47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A6" w:rsidP="2B56D57F" w:rsidRDefault="379768DF" w14:paraId="0B4020A7" w14:textId="30C3C81B">
      <w:pPr>
        <w:pStyle w:val="Bildetekst0"/>
        <w:rPr>
          <w:rFonts w:asciiTheme="minorHAnsi" w:hAnsiTheme="minorHAnsi"/>
          <w:i w:val="0"/>
        </w:rPr>
      </w:pPr>
      <w:r w:rsidRPr="2B56D57F">
        <w:rPr>
          <w:rFonts w:asciiTheme="minorHAnsi" w:hAnsiTheme="minorHAnsi"/>
          <w:i w:val="0"/>
        </w:rPr>
        <w:t xml:space="preserve">Figur </w:t>
      </w:r>
      <w:r w:rsidR="006C1456">
        <w:rPr>
          <w:rFonts w:asciiTheme="minorHAnsi" w:hAnsiTheme="minorHAnsi"/>
          <w:i w:val="0"/>
        </w:rPr>
        <w:t>4</w:t>
      </w:r>
      <w:r w:rsidRPr="2B56D57F">
        <w:rPr>
          <w:rFonts w:asciiTheme="minorHAnsi" w:hAnsiTheme="minorHAnsi"/>
          <w:i w:val="0"/>
        </w:rPr>
        <w:t xml:space="preserve">: </w:t>
      </w:r>
      <w:r w:rsidR="00F731A6">
        <w:tab/>
      </w:r>
      <w:r w:rsidRPr="2B56D57F">
        <w:rPr>
          <w:rFonts w:asciiTheme="minorHAnsi" w:hAnsiTheme="minorHAnsi"/>
          <w:i w:val="0"/>
        </w:rPr>
        <w:t>Taksebanegrense</w:t>
      </w:r>
      <w:r w:rsidRPr="2B56D57F" w:rsidR="67BA1F91">
        <w:rPr>
          <w:rFonts w:asciiTheme="minorHAnsi" w:hAnsiTheme="minorHAnsi"/>
          <w:i w:val="0"/>
        </w:rPr>
        <w:t xml:space="preserve">, </w:t>
      </w:r>
      <w:r w:rsidRPr="2B56D57F">
        <w:rPr>
          <w:rFonts w:asciiTheme="minorHAnsi" w:hAnsiTheme="minorHAnsi"/>
          <w:i w:val="0"/>
        </w:rPr>
        <w:t>markert med blått i bilde</w:t>
      </w:r>
      <w:r w:rsidRPr="2B56D57F" w:rsidR="11763FE0">
        <w:rPr>
          <w:rFonts w:asciiTheme="minorHAnsi" w:hAnsiTheme="minorHAnsi"/>
          <w:i w:val="0"/>
        </w:rPr>
        <w:t xml:space="preserve">, </w:t>
      </w:r>
      <w:r w:rsidRPr="2B56D57F">
        <w:rPr>
          <w:rFonts w:asciiTheme="minorHAnsi" w:hAnsiTheme="minorHAnsi"/>
          <w:i w:val="0"/>
        </w:rPr>
        <w:t>skal registreres etter markering alternativt dekkekant hvis markering mangler.</w:t>
      </w:r>
      <w:r w:rsidRPr="2B56D57F" w:rsidR="6649D425">
        <w:rPr>
          <w:rFonts w:asciiTheme="minorHAnsi" w:hAnsiTheme="minorHAnsi"/>
          <w:i w:val="0"/>
        </w:rPr>
        <w:t xml:space="preserve"> Rullebane er markert i rødt i bildet. </w:t>
      </w:r>
      <w:r w:rsidRPr="2B56D57F" w:rsidR="0305EC81">
        <w:rPr>
          <w:rFonts w:asciiTheme="minorHAnsi" w:hAnsiTheme="minorHAnsi"/>
          <w:i w:val="0"/>
        </w:rPr>
        <w:t>Annen vegsituasj</w:t>
      </w:r>
      <w:bookmarkStart w:name="_GoBack" w:id="22"/>
      <w:bookmarkEnd w:id="22"/>
      <w:r w:rsidRPr="2B56D57F" w:rsidR="0305EC81">
        <w:rPr>
          <w:rFonts w:asciiTheme="minorHAnsi" w:hAnsiTheme="minorHAnsi"/>
          <w:i w:val="0"/>
        </w:rPr>
        <w:t xml:space="preserve">on </w:t>
      </w:r>
      <w:r w:rsidRPr="2B56D57F" w:rsidR="390E95CD">
        <w:rPr>
          <w:rFonts w:asciiTheme="minorHAnsi" w:hAnsiTheme="minorHAnsi"/>
          <w:i w:val="0"/>
        </w:rPr>
        <w:t xml:space="preserve">(gult i bildet) </w:t>
      </w:r>
      <w:r w:rsidRPr="2B56D57F" w:rsidR="0305EC81">
        <w:rPr>
          <w:rFonts w:asciiTheme="minorHAnsi" w:hAnsiTheme="minorHAnsi"/>
          <w:i w:val="0"/>
        </w:rPr>
        <w:t>på lufthavnen som ikke beskrives av andre objekttyper skal registreres som AnnetVegarealAvgrensning. Se mer om dette i registrerings</w:t>
      </w:r>
      <w:r w:rsidRPr="2B56D57F" w:rsidR="3EF0FA0F">
        <w:rPr>
          <w:rFonts w:asciiTheme="minorHAnsi" w:hAnsiTheme="minorHAnsi"/>
          <w:i w:val="0"/>
        </w:rPr>
        <w:t xml:space="preserve">instruksen for </w:t>
      </w:r>
      <w:r w:rsidRPr="2B56D57F" w:rsidR="0305EC81">
        <w:rPr>
          <w:rFonts w:asciiTheme="minorHAnsi" w:hAnsiTheme="minorHAnsi"/>
          <w:i w:val="0"/>
        </w:rPr>
        <w:t>FKB-Veg</w:t>
      </w:r>
      <w:r w:rsidRPr="2B56D57F" w:rsidR="6BE10AC7">
        <w:rPr>
          <w:rFonts w:asciiTheme="minorHAnsi" w:hAnsiTheme="minorHAnsi"/>
          <w:i w:val="0"/>
        </w:rPr>
        <w:t>.</w:t>
      </w:r>
    </w:p>
    <w:p w:rsidR="2B56D57F" w:rsidP="2B56D57F" w:rsidRDefault="2B56D57F" w14:paraId="39DB382A" w14:textId="0608BDBB">
      <w:pPr>
        <w:rPr>
          <w:rFonts w:eastAsia="Calibri" w:cs="Arial"/>
        </w:rPr>
      </w:pPr>
    </w:p>
    <w:p w:rsidR="2F6D97AA" w:rsidP="2B56D57F" w:rsidRDefault="2F6D97AA" w14:paraId="18B3F674" w14:textId="3983AC77">
      <w:r>
        <w:rPr>
          <w:noProof/>
          <w:lang w:eastAsia="nb-NO"/>
        </w:rPr>
        <w:lastRenderedPageBreak/>
        <w:drawing>
          <wp:inline distT="0" distB="0" distL="0" distR="0" wp14:anchorId="2AC7F3AE" wp14:editId="224FE227">
            <wp:extent cx="4608790" cy="5343525"/>
            <wp:effectExtent l="0" t="0" r="0" b="0"/>
            <wp:docPr id="1337637126" name="Bilde 1337637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79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6D97AA" w:rsidP="2B56D57F" w:rsidRDefault="2F6D97AA" w14:paraId="3FF76CA2" w14:textId="4EE61B4C">
      <w:pPr>
        <w:pStyle w:val="Bildetekst0"/>
        <w:rPr>
          <w:rFonts w:asciiTheme="minorHAnsi" w:hAnsiTheme="minorHAnsi"/>
          <w:i w:val="0"/>
        </w:rPr>
      </w:pPr>
      <w:r w:rsidRPr="2B56D57F">
        <w:rPr>
          <w:rFonts w:asciiTheme="minorHAnsi" w:hAnsiTheme="minorHAnsi"/>
          <w:i w:val="0"/>
        </w:rPr>
        <w:t xml:space="preserve">Figur </w:t>
      </w:r>
      <w:r w:rsidR="006C1456">
        <w:rPr>
          <w:rFonts w:asciiTheme="minorHAnsi" w:hAnsiTheme="minorHAnsi"/>
          <w:i w:val="0"/>
        </w:rPr>
        <w:t>5</w:t>
      </w:r>
      <w:r w:rsidRPr="2B56D57F">
        <w:rPr>
          <w:rFonts w:asciiTheme="minorHAnsi" w:hAnsiTheme="minorHAnsi"/>
          <w:i w:val="0"/>
        </w:rPr>
        <w:t xml:space="preserve">: </w:t>
      </w:r>
      <w:r>
        <w:tab/>
      </w:r>
      <w:r w:rsidRPr="2B56D57F">
        <w:rPr>
          <w:rFonts w:asciiTheme="minorHAnsi" w:hAnsiTheme="minorHAnsi"/>
          <w:i w:val="0"/>
        </w:rPr>
        <w:t>Taksebanegrense, markert med blått i bilde, skal registreres etter markering alternativt dekkekant hvis markering mangler. Annen vegsituasjon (gult i bildet) på lufthavnen som ikke beskrives av andre objekttyper skal registreres som AnnetVegarealAvgrensning. Se mer om dette i registreringsinstruksen for FKB-Veg.</w:t>
      </w:r>
    </w:p>
    <w:p w:rsidR="00F731A6" w:rsidP="00F731A6" w:rsidRDefault="00F731A6" w14:paraId="1D7B270A" w14:textId="77777777"/>
    <w:p w:rsidR="00F731A6" w:rsidP="00F731A6" w:rsidRDefault="00F731A6" w14:paraId="4F904CB7" w14:textId="77777777">
      <w:pPr>
        <w:spacing w:after="200" w:line="276" w:lineRule="auto"/>
        <w:rPr>
          <w:rFonts w:ascii="Arial" w:hAnsi="Arial" w:cs="Arial" w:eastAsiaTheme="majorEastAsia"/>
          <w:b/>
          <w:bCs/>
          <w:sz w:val="24"/>
          <w:szCs w:val="24"/>
        </w:rPr>
      </w:pPr>
      <w:r>
        <w:br w:type="page"/>
      </w:r>
    </w:p>
    <w:p w:rsidRPr="002C2434" w:rsidR="00DF4576" w:rsidP="001C59C7" w:rsidRDefault="00DF4576" w14:paraId="70957A66" w14:textId="77777777">
      <w:pPr>
        <w:pStyle w:val="Overskrift2"/>
      </w:pPr>
      <w:bookmarkStart w:name="_Toc225662890" w:id="23"/>
      <w:bookmarkStart w:name="_Toc81890349" w:id="24"/>
      <w:bookmarkEnd w:id="11"/>
      <w:r w:rsidRPr="002C2434">
        <w:lastRenderedPageBreak/>
        <w:t>Datakvalitet</w:t>
      </w:r>
      <w:bookmarkEnd w:id="23"/>
      <w:bookmarkEnd w:id="24"/>
    </w:p>
    <w:p w:rsidR="00BA24A4" w:rsidP="003F72BE" w:rsidRDefault="00BA24A4" w14:paraId="28306A18" w14:textId="77777777">
      <w:pPr>
        <w:pStyle w:val="anormal"/>
        <w:rPr>
          <w:rFonts w:ascii="Verdana" w:hAnsi="Verdana"/>
          <w:szCs w:val="20"/>
        </w:rPr>
      </w:pPr>
      <w:r w:rsidRPr="005C3584">
        <w:rPr>
          <w:rFonts w:ascii="Verdana" w:hAnsi="Verdana"/>
          <w:szCs w:val="20"/>
        </w:rPr>
        <w:t>For detaljer om kvalitetsmodellen som er benyttet her henvises det til den generelle delen av produktspesifikasjonen</w:t>
      </w:r>
      <w:r w:rsidRPr="00106301">
        <w:rPr>
          <w:rFonts w:ascii="Verdana" w:hAnsi="Verdana"/>
          <w:szCs w:val="20"/>
        </w:rPr>
        <w:t xml:space="preserve">. </w:t>
      </w:r>
      <w:r w:rsidRPr="00106301" w:rsidR="00106301">
        <w:rPr>
          <w:rFonts w:ascii="Verdana" w:hAnsi="Verdana"/>
          <w:szCs w:val="20"/>
        </w:rPr>
        <w:t>Se avsnitt 5.1</w:t>
      </w:r>
      <w:r w:rsidRPr="00106301">
        <w:rPr>
          <w:rFonts w:ascii="Verdana" w:hAnsi="Verdana"/>
          <w:szCs w:val="20"/>
        </w:rPr>
        <w:t xml:space="preserve"> Inndeling av FKB</w:t>
      </w:r>
      <w:r w:rsidRPr="005C3584">
        <w:rPr>
          <w:rFonts w:ascii="Verdana" w:hAnsi="Verdana"/>
          <w:szCs w:val="20"/>
        </w:rPr>
        <w:t>-standarder i ulike områdetyper.</w:t>
      </w:r>
    </w:p>
    <w:p w:rsidR="005C3584" w:rsidP="003F72BE" w:rsidRDefault="005C3584" w14:paraId="06971CD3" w14:textId="77777777">
      <w:pPr>
        <w:pStyle w:val="anormal"/>
        <w:rPr>
          <w:rFonts w:ascii="Verdana" w:hAnsi="Verdana"/>
          <w:szCs w:val="20"/>
        </w:rPr>
      </w:pPr>
    </w:p>
    <w:p w:rsidRPr="005C3584" w:rsidR="005C3584" w:rsidP="001C59C7" w:rsidRDefault="3CA45CBD" w14:paraId="63BA9B4B" w14:textId="77777777">
      <w:pPr>
        <w:pStyle w:val="Overskrift3"/>
        <w:rPr>
          <w:color w:val="000000" w:themeColor="text1"/>
        </w:rPr>
      </w:pPr>
      <w:bookmarkStart w:name="_Toc81890350" w:id="25"/>
      <w:r w:rsidRPr="4D5B6995">
        <w:t>Kvalitetskrav</w:t>
      </w:r>
      <w:bookmarkEnd w:id="25"/>
    </w:p>
    <w:p w:rsidR="00BA24A4" w:rsidP="00BA24A4" w:rsidRDefault="00BA24A4" w14:paraId="2A1F701D" w14:textId="77777777"/>
    <w:p w:rsidR="00C805CA" w:rsidP="00BA24A4" w:rsidRDefault="001E71A4" w14:paraId="03EFCA41" w14:textId="77777777">
      <w:r w:rsidRPr="001E71A4">
        <w:rPr>
          <w:noProof/>
          <w:lang w:eastAsia="nb-NO"/>
        </w:rPr>
        <w:drawing>
          <wp:inline distT="0" distB="0" distL="0" distR="0" wp14:anchorId="0C1428B3" wp14:editId="07777777">
            <wp:extent cx="6423660" cy="516636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CA" w:rsidP="00BA24A4" w:rsidRDefault="00C805CA" w14:paraId="5F96A722" w14:textId="77777777">
      <w:pPr>
        <w:pStyle w:val="Brdtekst"/>
        <w:rPr>
          <w:rFonts w:ascii="Times" w:hAnsi="Times"/>
        </w:rPr>
      </w:pPr>
    </w:p>
    <w:p w:rsidR="00E20219" w:rsidP="009C2DAE" w:rsidRDefault="00E20219" w14:paraId="5B95CD12" w14:textId="77777777">
      <w:pPr>
        <w:pStyle w:val="anormal"/>
        <w:rPr>
          <w:sz w:val="22"/>
        </w:rPr>
      </w:pPr>
    </w:p>
    <w:p w:rsidR="00245761" w:rsidRDefault="00245761" w14:paraId="5220BBB2" w14:textId="77777777">
      <w:pPr>
        <w:spacing w:after="200" w:line="276" w:lineRule="auto"/>
        <w:rPr>
          <w:rFonts w:ascii="Arial" w:hAnsi="Arial" w:cs="Arial" w:eastAsiaTheme="majorEastAsia"/>
          <w:b/>
          <w:bCs/>
          <w:sz w:val="24"/>
          <w:szCs w:val="24"/>
        </w:rPr>
      </w:pPr>
      <w:r>
        <w:br w:type="page"/>
      </w:r>
    </w:p>
    <w:p w:rsidR="00E20219" w:rsidP="001C59C7" w:rsidRDefault="76238BF5" w14:paraId="30D35CE4" w14:textId="77777777">
      <w:pPr>
        <w:pStyle w:val="Overskrift3"/>
        <w:rPr>
          <w:color w:val="000000" w:themeColor="text1"/>
        </w:rPr>
      </w:pPr>
      <w:bookmarkStart w:name="_Toc81890351" w:id="26"/>
      <w:r w:rsidRPr="4D5B6995">
        <w:lastRenderedPageBreak/>
        <w:t xml:space="preserve">Klasser for </w:t>
      </w:r>
      <w:r w:rsidRPr="4D5B6995" w:rsidR="43B91566">
        <w:t xml:space="preserve">fullstendighet og </w:t>
      </w:r>
      <w:r w:rsidRPr="4D5B6995">
        <w:t>stedfestingsnøyaktighet</w:t>
      </w:r>
      <w:bookmarkEnd w:id="26"/>
    </w:p>
    <w:p w:rsidRPr="005C3584" w:rsidR="00FC52B8" w:rsidP="00FC52B8" w:rsidRDefault="00FC52B8" w14:paraId="1D9537C6" w14:textId="77777777">
      <w:pPr>
        <w:rPr>
          <w:rFonts w:ascii="Verdana" w:hAnsi="Verdana"/>
          <w:sz w:val="20"/>
          <w:szCs w:val="20"/>
        </w:rPr>
      </w:pPr>
      <w:r w:rsidRPr="005C3584">
        <w:rPr>
          <w:rFonts w:ascii="Verdana" w:hAnsi="Verdana"/>
          <w:sz w:val="20"/>
          <w:szCs w:val="20"/>
        </w:rPr>
        <w:t xml:space="preserve">Ved angivelse av toleranser for stedfestingsnøyaktighet er objekttypene inndelt i 4 klasser, og ved angivelse av toleranser for fullstendighet er objekttypene inndelt i 2 klasser.  </w:t>
      </w:r>
    </w:p>
    <w:p w:rsidRPr="005C3584" w:rsidR="00FC52B8" w:rsidP="00FC52B8" w:rsidRDefault="00FC52B8" w14:paraId="13CB595B" w14:textId="77777777">
      <w:pPr>
        <w:rPr>
          <w:rFonts w:ascii="Verdana" w:hAnsi="Verdana"/>
          <w:sz w:val="20"/>
          <w:szCs w:val="20"/>
        </w:rPr>
      </w:pPr>
    </w:p>
    <w:p w:rsidRPr="005C3584" w:rsidR="00FC52B8" w:rsidP="00FC52B8" w:rsidRDefault="00FC52B8" w14:paraId="53E84BAF" w14:textId="77777777">
      <w:pPr>
        <w:rPr>
          <w:rFonts w:ascii="Verdana" w:hAnsi="Verdana"/>
          <w:i/>
          <w:color w:val="0000FF"/>
          <w:sz w:val="20"/>
          <w:szCs w:val="20"/>
        </w:rPr>
      </w:pPr>
      <w:r w:rsidRPr="005C3584">
        <w:rPr>
          <w:rFonts w:ascii="Verdana" w:hAnsi="Verdana"/>
          <w:sz w:val="20"/>
          <w:szCs w:val="20"/>
        </w:rPr>
        <w:t>Nedenfor følger en oversikt over hvilk</w:t>
      </w:r>
      <w:r w:rsidRPr="005C3584" w:rsidR="00C805CA">
        <w:rPr>
          <w:rFonts w:ascii="Verdana" w:hAnsi="Verdana"/>
          <w:sz w:val="20"/>
          <w:szCs w:val="20"/>
        </w:rPr>
        <w:t xml:space="preserve">en klasse objekttypene i </w:t>
      </w:r>
      <w:r w:rsidRPr="005C3584" w:rsidR="00F35C33">
        <w:rPr>
          <w:rFonts w:ascii="Verdana" w:hAnsi="Verdana"/>
          <w:sz w:val="20"/>
          <w:szCs w:val="20"/>
        </w:rPr>
        <w:t>FKB-</w:t>
      </w:r>
      <w:r w:rsidR="00F731A6">
        <w:rPr>
          <w:rFonts w:ascii="Verdana" w:hAnsi="Verdana"/>
          <w:sz w:val="20"/>
          <w:szCs w:val="20"/>
        </w:rPr>
        <w:t xml:space="preserve">Lufthavn </w:t>
      </w:r>
      <w:r w:rsidRPr="005C3584">
        <w:rPr>
          <w:rFonts w:ascii="Verdana" w:hAnsi="Verdana"/>
          <w:sz w:val="20"/>
          <w:szCs w:val="20"/>
        </w:rPr>
        <w:t xml:space="preserve">tilhører. </w:t>
      </w:r>
    </w:p>
    <w:p w:rsidRPr="005C3584" w:rsidR="00FC52B8" w:rsidP="00FC52B8" w:rsidRDefault="00FC52B8" w14:paraId="6D9C8D39" w14:textId="77777777">
      <w:pPr>
        <w:rPr>
          <w:rFonts w:ascii="Verdana" w:hAnsi="Verdana"/>
          <w:sz w:val="20"/>
          <w:szCs w:val="20"/>
        </w:rPr>
      </w:pPr>
    </w:p>
    <w:p w:rsidRPr="005C3584" w:rsidR="00FC52B8" w:rsidP="00FC52B8" w:rsidRDefault="00FC52B8" w14:paraId="0485113A" w14:textId="77777777">
      <w:pPr>
        <w:rPr>
          <w:rFonts w:ascii="Verdana" w:hAnsi="Verdana"/>
          <w:sz w:val="20"/>
          <w:szCs w:val="20"/>
        </w:rPr>
      </w:pPr>
      <w:r w:rsidRPr="005C3584">
        <w:rPr>
          <w:rFonts w:ascii="Verdana" w:hAnsi="Verdana"/>
          <w:sz w:val="20"/>
          <w:szCs w:val="20"/>
        </w:rPr>
        <w:t xml:space="preserve">For objekter som ikke er plassert i noen av klassene for stedfestingsnøyaktighet gjelder enten at: </w:t>
      </w:r>
    </w:p>
    <w:p w:rsidRPr="005C3584" w:rsidR="00FC52B8" w:rsidP="00FC52B8" w:rsidRDefault="00FC52B8" w14:paraId="2422C5B6" w14:textId="77777777">
      <w:pPr>
        <w:numPr>
          <w:ilvl w:val="0"/>
          <w:numId w:val="3"/>
        </w:numPr>
        <w:rPr>
          <w:rFonts w:ascii="Verdana" w:hAnsi="Verdana"/>
          <w:sz w:val="20"/>
          <w:szCs w:val="20"/>
        </w:rPr>
      </w:pPr>
      <w:r w:rsidRPr="005C3584">
        <w:rPr>
          <w:rFonts w:ascii="Verdana" w:hAnsi="Verdana"/>
          <w:sz w:val="20"/>
          <w:szCs w:val="20"/>
        </w:rPr>
        <w:t xml:space="preserve">stedfestingsnøyaktigheten for objekttypen varierer og er uavhengig av FKB-standard </w:t>
      </w:r>
    </w:p>
    <w:p w:rsidRPr="005C3584" w:rsidR="00FC52B8" w:rsidP="00FC52B8" w:rsidRDefault="0CF06EB5" w14:paraId="23E3B6C2" w14:textId="77777777">
      <w:pPr>
        <w:numPr>
          <w:ilvl w:val="0"/>
          <w:numId w:val="3"/>
        </w:numPr>
        <w:rPr>
          <w:rFonts w:ascii="Verdana" w:hAnsi="Verdana"/>
          <w:sz w:val="20"/>
          <w:szCs w:val="20"/>
        </w:rPr>
      </w:pPr>
      <w:r w:rsidRPr="4D5B6995">
        <w:rPr>
          <w:rFonts w:ascii="Verdana" w:hAnsi="Verdana"/>
          <w:sz w:val="20"/>
          <w:szCs w:val="20"/>
        </w:rPr>
        <w:t>det ikke er aktuelt å angi stedfestingsnøyaktighet for objekttypen</w:t>
      </w:r>
      <w:r w:rsidRPr="4D5B6995" w:rsidR="7AF67E19">
        <w:rPr>
          <w:rFonts w:ascii="Verdana" w:hAnsi="Verdana"/>
          <w:sz w:val="20"/>
          <w:szCs w:val="20"/>
        </w:rPr>
        <w:t xml:space="preserve"> (for eks. flater eller fiktive avgrensingslinjer)</w:t>
      </w:r>
    </w:p>
    <w:p w:rsidR="00FC52B8" w:rsidP="00FC52B8" w:rsidRDefault="00FC52B8" w14:paraId="675E05EE" w14:textId="77777777"/>
    <w:p w:rsidR="4303F8E1" w:rsidP="4D5B6995" w:rsidRDefault="4303F8E1" w14:paraId="342F2C2E" w14:textId="62417AD9">
      <w:pPr>
        <w:rPr>
          <w:rFonts w:eastAsia="Calibri" w:cs="Arial"/>
        </w:rPr>
      </w:pPr>
      <w:r>
        <w:rPr>
          <w:noProof/>
          <w:lang w:eastAsia="nb-NO"/>
        </w:rPr>
        <w:drawing>
          <wp:inline distT="0" distB="0" distL="0" distR="0" wp14:anchorId="45871C6B" wp14:editId="0A32CD0D">
            <wp:extent cx="6600825" cy="1141393"/>
            <wp:effectExtent l="0" t="0" r="0" b="0"/>
            <wp:docPr id="697291191" name="Bilde 69729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14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303F8E1" w:rsidSect="00E07876">
      <w:headerReference w:type="default" r:id="rId27"/>
      <w:footerReference w:type="default" r:id="rId28"/>
      <w:pgSz w:w="11906" w:h="16838" w:orient="portrait" w:code="9"/>
      <w:pgMar w:top="993" w:right="851" w:bottom="993" w:left="851" w:header="397" w:footer="340" w:gutter="0"/>
      <w:paperSrc w:first="15" w:other="15"/>
      <w:cols w:space="708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27D1" w:rsidRDefault="00DE27D1" w14:paraId="270DB130" w14:textId="77777777">
      <w:r>
        <w:separator/>
      </w:r>
    </w:p>
  </w:endnote>
  <w:endnote w:type="continuationSeparator" w:id="0">
    <w:p w:rsidR="00DE27D1" w:rsidRDefault="00DE27D1" w14:paraId="3D5AA564" w14:textId="77777777">
      <w:r>
        <w:continuationSeparator/>
      </w:r>
    </w:p>
  </w:endnote>
  <w:endnote w:type="continuationNotice" w:id="1">
    <w:p w:rsidR="00DE27D1" w:rsidRDefault="00DE27D1" w14:paraId="4824777A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vers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27D1" w:rsidRDefault="00DE27D1" w14:paraId="64BDAF53" w14:textId="77777777">
    <w:pPr>
      <w:pStyle w:val="Bunntekst"/>
    </w:pPr>
    <w:r>
      <w:t>Kartverket</w:t>
    </w:r>
  </w:p>
  <w:p w:rsidR="00DE27D1" w:rsidRDefault="00DE27D1" w14:paraId="5C61D62B" w14:textId="77777777">
    <w:pPr>
      <w:pStyle w:val="Bunntekst"/>
    </w:pPr>
    <w:r>
      <w:t>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27D1" w:rsidRDefault="00DE27D1" w14:paraId="7ADB9585" w14:textId="77777777">
      <w:r>
        <w:separator/>
      </w:r>
    </w:p>
  </w:footnote>
  <w:footnote w:type="continuationSeparator" w:id="0">
    <w:p w:rsidR="00DE27D1" w:rsidRDefault="00DE27D1" w14:paraId="161C66EE" w14:textId="77777777">
      <w:r>
        <w:continuationSeparator/>
      </w:r>
    </w:p>
  </w:footnote>
  <w:footnote w:type="continuationNotice" w:id="1">
    <w:p w:rsidR="00DE27D1" w:rsidRDefault="00DE27D1" w14:paraId="15F155F5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Pr="00C45C13" w:rsidR="00DE27D1" w:rsidP="00EC2EDC" w:rsidRDefault="00DE27D1" w14:paraId="05EFC395" w14:textId="243CD30C">
    <w:pPr>
      <w:pStyle w:val="Topptekst"/>
      <w:tabs>
        <w:tab w:val="clear" w:pos="8306"/>
        <w:tab w:val="right" w:pos="10065"/>
      </w:tabs>
      <w:rPr>
        <w:rFonts w:ascii="Helvetica" w:hAnsi="Helvetica"/>
        <w:b w:val="0"/>
      </w:rPr>
    </w:pPr>
    <w:r w:rsidRPr="0028226A">
      <w:rPr>
        <w:rFonts w:ascii="Helvetica" w:hAnsi="Helvetica"/>
        <w:b w:val="0"/>
      </w:rPr>
      <w:t>Versjon 4.6</w:t>
    </w:r>
    <w:r>
      <w:rPr>
        <w:rFonts w:ascii="Helvetica" w:hAnsi="Helvetica"/>
        <w:b w:val="0"/>
      </w:rPr>
      <w:t xml:space="preserve"> – 2018-01-01</w:t>
    </w:r>
    <w:r>
      <w:br/>
    </w:r>
    <w:r>
      <w:t>Fotogrammetrisk_FKB-Lufthavn</w:t>
    </w:r>
    <w:r>
      <w:tab/>
    </w:r>
    <w:r>
      <w:t>S</w:t>
    </w:r>
    <w:r>
      <w:rPr>
        <w:snapToGrid w:val="0"/>
      </w:rPr>
      <w:t xml:space="preserve">ide </w:t>
    </w:r>
    <w:r>
      <w:rPr>
        <w:snapToGrid w:val="0"/>
      </w:rPr>
      <w:fldChar w:fldCharType="begin"/>
    </w:r>
    <w:r>
      <w:rPr>
        <w:snapToGrid w:val="0"/>
      </w:rPr>
      <w:instrText xml:space="preserve"> PAGE </w:instrText>
    </w:r>
    <w:r>
      <w:rPr>
        <w:snapToGrid w:val="0"/>
      </w:rPr>
      <w:fldChar w:fldCharType="separate"/>
    </w:r>
    <w:r w:rsidR="00B30594">
      <w:rPr>
        <w:noProof/>
        <w:snapToGrid w:val="0"/>
      </w:rPr>
      <w:t>11</w:t>
    </w:r>
    <w:r>
      <w:rPr>
        <w:snapToGrid w:val="0"/>
      </w:rPr>
      <w:fldChar w:fldCharType="end"/>
    </w:r>
    <w:r>
      <w:rPr>
        <w:snapToGrid w:val="0"/>
      </w:rPr>
      <w:t xml:space="preserve"> av </w:t>
    </w:r>
    <w:r>
      <w:rPr>
        <w:rStyle w:val="Sidetall"/>
      </w:rPr>
      <w:fldChar w:fldCharType="begin"/>
    </w:r>
    <w:r>
      <w:rPr>
        <w:rStyle w:val="Sidetall"/>
      </w:rPr>
      <w:instrText xml:space="preserve"> NUMPAGES </w:instrText>
    </w:r>
    <w:r>
      <w:rPr>
        <w:rStyle w:val="Sidetall"/>
      </w:rPr>
      <w:fldChar w:fldCharType="separate"/>
    </w:r>
    <w:r w:rsidR="00B30594">
      <w:rPr>
        <w:rStyle w:val="Sidetall"/>
        <w:noProof/>
      </w:rPr>
      <w:t>11</w:t>
    </w:r>
    <w:r>
      <w:rPr>
        <w:rStyle w:val="Sidetal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D0A04246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0"/>
      <w:numFmt w:val="decimal"/>
      <w:lvlText w:val="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 w15:restartNumberingAfterBreak="0">
    <w:nsid w:val="01AD0363"/>
    <w:multiLevelType w:val="multilevel"/>
    <w:tmpl w:val="CED080D6"/>
    <w:lvl w:ilvl="0">
      <w:start w:val="2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20"/>
      <w:numFmt w:val="decimal"/>
      <w:lvlText w:val="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3"/>
      <w:numFmt w:val="decimal"/>
      <w:lvlText w:val="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2"/>
      <w:numFmt w:val="decimal"/>
      <w:lvlText w:val="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2"/>
      <w:numFmt w:val="decimal"/>
      <w:lvlText w:val="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5"/>
      <w:numFmt w:val="decimal"/>
      <w:lvlText w:val="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" w15:restartNumberingAfterBreak="0">
    <w:nsid w:val="07BB4204"/>
    <w:multiLevelType w:val="multilevel"/>
    <w:tmpl w:val="530C5A20"/>
    <w:lvl w:ilvl="0">
      <w:start w:val="4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0"/>
      <w:numFmt w:val="decimal"/>
      <w:lvlText w:val="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3"/>
      <w:numFmt w:val="decimal"/>
      <w:lvlText w:val="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" w15:restartNumberingAfterBreak="0">
    <w:nsid w:val="0BB0224E"/>
    <w:multiLevelType w:val="hybridMultilevel"/>
    <w:tmpl w:val="A9A81CF6"/>
    <w:lvl w:ilvl="0" w:tplc="0414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0A124BE"/>
    <w:multiLevelType w:val="singleLevel"/>
    <w:tmpl w:val="7074B180"/>
    <w:lvl w:ilvl="0">
      <w:start w:val="10"/>
      <w:numFmt w:val="decimal"/>
      <w:lvlText w:val="%1 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171B2AEE"/>
    <w:multiLevelType w:val="hybridMultilevel"/>
    <w:tmpl w:val="397A5D14"/>
    <w:lvl w:ilvl="0" w:tplc="B4C8EBD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A3C2C22"/>
    <w:multiLevelType w:val="hybridMultilevel"/>
    <w:tmpl w:val="9CBC65BE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937E51"/>
    <w:multiLevelType w:val="hybridMultilevel"/>
    <w:tmpl w:val="4C04947E"/>
    <w:lvl w:ilvl="0" w:tplc="9530BAFE"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D545AA7"/>
    <w:multiLevelType w:val="hybridMultilevel"/>
    <w:tmpl w:val="213A0E2E"/>
    <w:lvl w:ilvl="0" w:tplc="384E5734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0F80AFC"/>
    <w:multiLevelType w:val="hybridMultilevel"/>
    <w:tmpl w:val="4A727084"/>
    <w:lvl w:ilvl="0" w:tplc="FFFFFFFF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234668F"/>
    <w:multiLevelType w:val="hybridMultilevel"/>
    <w:tmpl w:val="9BDE092A"/>
    <w:lvl w:ilvl="0" w:tplc="0414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9AD0325"/>
    <w:multiLevelType w:val="multilevel"/>
    <w:tmpl w:val="C2803548"/>
    <w:lvl w:ilvl="0">
      <w:start w:val="2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0"/>
      <w:numFmt w:val="decimal"/>
      <w:lvlText w:val="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5"/>
      <w:numFmt w:val="decimal"/>
      <w:lvlText w:val="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2"/>
      <w:numFmt w:val="decimal"/>
      <w:lvlText w:val="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5"/>
      <w:numFmt w:val="decimal"/>
      <w:lvlText w:val="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2" w15:restartNumberingAfterBreak="0">
    <w:nsid w:val="35096074"/>
    <w:multiLevelType w:val="hybridMultilevel"/>
    <w:tmpl w:val="26C0DBDC"/>
    <w:lvl w:ilvl="0" w:tplc="0414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5AF2E9B"/>
    <w:multiLevelType w:val="multilevel"/>
    <w:tmpl w:val="17B4D678"/>
    <w:lvl w:ilvl="0">
      <w:start w:val="20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0"/>
      <w:numFmt w:val="decimal"/>
      <w:lvlText w:val="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3"/>
      <w:numFmt w:val="decimal"/>
      <w:lvlText w:val="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3"/>
      <w:numFmt w:val="decimal"/>
      <w:lvlText w:val="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4" w15:restartNumberingAfterBreak="0">
    <w:nsid w:val="487607A3"/>
    <w:multiLevelType w:val="multilevel"/>
    <w:tmpl w:val="5F7EF35C"/>
    <w:lvl w:ilvl="0">
      <w:start w:val="29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0"/>
      <w:numFmt w:val="decimal"/>
      <w:lvlText w:val="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3"/>
      <w:numFmt w:val="decimal"/>
      <w:lvlText w:val="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4"/>
      <w:numFmt w:val="decimal"/>
      <w:lvlText w:val="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5" w15:restartNumberingAfterBreak="0">
    <w:nsid w:val="4ADE7C9D"/>
    <w:multiLevelType w:val="singleLevel"/>
    <w:tmpl w:val="406AA46E"/>
    <w:lvl w:ilvl="0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4CE07A92"/>
    <w:multiLevelType w:val="hybridMultilevel"/>
    <w:tmpl w:val="D3E8EDCA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3B0371"/>
    <w:multiLevelType w:val="hybridMultilevel"/>
    <w:tmpl w:val="7A8237D4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1416C97"/>
    <w:multiLevelType w:val="hybridMultilevel"/>
    <w:tmpl w:val="72D281AC"/>
    <w:lvl w:ilvl="0" w:tplc="0414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576D2C65"/>
    <w:multiLevelType w:val="hybridMultilevel"/>
    <w:tmpl w:val="AAA06D40"/>
    <w:lvl w:ilvl="0" w:tplc="0414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58F44076"/>
    <w:multiLevelType w:val="multilevel"/>
    <w:tmpl w:val="1E8C2936"/>
    <w:lvl w:ilvl="0">
      <w:start w:val="2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0"/>
      <w:numFmt w:val="decimal"/>
      <w:lvlText w:val="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4"/>
      <w:numFmt w:val="decimal"/>
      <w:lvlText w:val="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2"/>
      <w:numFmt w:val="decimal"/>
      <w:lvlText w:val="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3"/>
      <w:numFmt w:val="decimal"/>
      <w:lvlText w:val="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1" w15:restartNumberingAfterBreak="0">
    <w:nsid w:val="5B411624"/>
    <w:multiLevelType w:val="multilevel"/>
    <w:tmpl w:val="BEB81966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0"/>
      <w:numFmt w:val="decimal"/>
      <w:lvlText w:val="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1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1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1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6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2" w15:restartNumberingAfterBreak="0">
    <w:nsid w:val="6A6E5E43"/>
    <w:multiLevelType w:val="singleLevel"/>
    <w:tmpl w:val="384E5734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 w15:restartNumberingAfterBreak="0">
    <w:nsid w:val="6C914236"/>
    <w:multiLevelType w:val="singleLevel"/>
    <w:tmpl w:val="0414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24" w15:restartNumberingAfterBreak="0">
    <w:nsid w:val="6DDB37EC"/>
    <w:multiLevelType w:val="multilevel"/>
    <w:tmpl w:val="F4B0C300"/>
    <w:lvl w:ilvl="0">
      <w:start w:val="18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Overskrift2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Overskrift3"/>
      <w:lvlText w:val="%1%2.%3"/>
      <w:lvlJc w:val="left"/>
      <w:pPr>
        <w:tabs>
          <w:tab w:val="num" w:pos="720"/>
        </w:tabs>
        <w:ind w:left="720" w:hanging="720"/>
      </w:pPr>
      <w:rPr>
        <w:rFonts w:hint="default" w:ascii="Arial" w:hAnsi="Arial" w:cs="Arial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Overskrift4"/>
      <w:lvlText w:val="%1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Overskrift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Overskrift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Overskrift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71075A78"/>
    <w:multiLevelType w:val="hybridMultilevel"/>
    <w:tmpl w:val="ED58F556"/>
    <w:lvl w:ilvl="0" w:tplc="0414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6" w15:restartNumberingAfterBreak="0">
    <w:nsid w:val="72C94C87"/>
    <w:multiLevelType w:val="multilevel"/>
    <w:tmpl w:val="554001B8"/>
    <w:lvl w:ilvl="0">
      <w:start w:val="22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0"/>
      <w:numFmt w:val="decimal"/>
      <w:lvlText w:val="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3"/>
      <w:numFmt w:val="decimal"/>
      <w:lvlText w:val="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4"/>
      <w:numFmt w:val="decimal"/>
      <w:lvlText w:val="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7" w15:restartNumberingAfterBreak="0">
    <w:nsid w:val="73472A06"/>
    <w:multiLevelType w:val="multilevel"/>
    <w:tmpl w:val="0AD293D0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2"/>
      <w:numFmt w:val="decimal"/>
      <w:lvlText w:val="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3"/>
      <w:numFmt w:val="decimal"/>
      <w:lvlText w:val="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2"/>
      <w:numFmt w:val="decimal"/>
      <w:lvlText w:val="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2"/>
      <w:numFmt w:val="decimal"/>
      <w:lvlText w:val="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6"/>
      <w:numFmt w:val="decimal"/>
      <w:lvlText w:val="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8" w15:restartNumberingAfterBreak="0">
    <w:nsid w:val="7EAA0BD4"/>
    <w:multiLevelType w:val="hybridMultilevel"/>
    <w:tmpl w:val="DC261AB0"/>
    <w:lvl w:ilvl="0" w:tplc="0414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23"/>
  </w:num>
  <w:num w:numId="4">
    <w:abstractNumId w:val="15"/>
  </w:num>
  <w:num w:numId="5">
    <w:abstractNumId w:val="11"/>
  </w:num>
  <w:num w:numId="6">
    <w:abstractNumId w:val="27"/>
  </w:num>
  <w:num w:numId="7">
    <w:abstractNumId w:val="20"/>
  </w:num>
  <w:num w:numId="8">
    <w:abstractNumId w:val="19"/>
  </w:num>
  <w:num w:numId="9">
    <w:abstractNumId w:val="2"/>
  </w:num>
  <w:num w:numId="10">
    <w:abstractNumId w:val="21"/>
  </w:num>
  <w:num w:numId="11">
    <w:abstractNumId w:val="14"/>
  </w:num>
  <w:num w:numId="12">
    <w:abstractNumId w:val="25"/>
  </w:num>
  <w:num w:numId="13">
    <w:abstractNumId w:val="13"/>
  </w:num>
  <w:num w:numId="14">
    <w:abstractNumId w:val="26"/>
  </w:num>
  <w:num w:numId="15">
    <w:abstractNumId w:val="6"/>
  </w:num>
  <w:num w:numId="16">
    <w:abstractNumId w:val="16"/>
  </w:num>
  <w:num w:numId="17">
    <w:abstractNumId w:val="18"/>
  </w:num>
  <w:num w:numId="18">
    <w:abstractNumId w:val="7"/>
  </w:num>
  <w:num w:numId="19">
    <w:abstractNumId w:val="28"/>
  </w:num>
  <w:num w:numId="20">
    <w:abstractNumId w:val="24"/>
  </w:num>
  <w:num w:numId="21">
    <w:abstractNumId w:val="24"/>
  </w:num>
  <w:num w:numId="22">
    <w:abstractNumId w:val="24"/>
  </w:num>
  <w:num w:numId="23">
    <w:abstractNumId w:val="24"/>
  </w:num>
  <w:num w:numId="24">
    <w:abstractNumId w:val="24"/>
  </w:num>
  <w:num w:numId="25">
    <w:abstractNumId w:val="24"/>
  </w:num>
  <w:num w:numId="26">
    <w:abstractNumId w:val="24"/>
  </w:num>
  <w:num w:numId="27">
    <w:abstractNumId w:val="12"/>
  </w:num>
  <w:num w:numId="28">
    <w:abstractNumId w:val="5"/>
  </w:num>
  <w:num w:numId="29">
    <w:abstractNumId w:val="1"/>
  </w:num>
  <w:num w:numId="30">
    <w:abstractNumId w:val="22"/>
  </w:num>
  <w:num w:numId="31">
    <w:abstractNumId w:val="10"/>
  </w:num>
  <w:num w:numId="32">
    <w:abstractNumId w:val="17"/>
  </w:num>
  <w:num w:numId="33">
    <w:abstractNumId w:val="3"/>
  </w:num>
  <w:num w:numId="34">
    <w:abstractNumId w:val="8"/>
  </w:num>
  <w:num w:numId="35">
    <w:abstractNumId w:val="9"/>
  </w:num>
  <w:numIdMacAtCleanup w:val="14"/>
</w:numbering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40"/>
  <w:activeWritingStyle w:lang="nb-NO" w:vendorID="22" w:dllVersion="513" w:checkStyle="1" w:appName="MSWord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hyphenationZone w:val="425"/>
  <w:doNotHyphenateCaps/>
  <w:drawingGridHorizontalSpacing w:val="110"/>
  <w:displayHorizontalDrawingGridEvery w:val="0"/>
  <w:displayVerticalDrawingGridEvery w:val="0"/>
  <w:doNotShadeFormData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599"/>
    <w:rsid w:val="00000BA5"/>
    <w:rsid w:val="00004312"/>
    <w:rsid w:val="000047C4"/>
    <w:rsid w:val="00010842"/>
    <w:rsid w:val="00010E5E"/>
    <w:rsid w:val="00015D0B"/>
    <w:rsid w:val="00023888"/>
    <w:rsid w:val="000257AA"/>
    <w:rsid w:val="00027E99"/>
    <w:rsid w:val="0003780C"/>
    <w:rsid w:val="00037D7C"/>
    <w:rsid w:val="000560C9"/>
    <w:rsid w:val="00056410"/>
    <w:rsid w:val="00062124"/>
    <w:rsid w:val="0006398E"/>
    <w:rsid w:val="00072D32"/>
    <w:rsid w:val="0008091D"/>
    <w:rsid w:val="00081258"/>
    <w:rsid w:val="00081288"/>
    <w:rsid w:val="00084FA5"/>
    <w:rsid w:val="00090CDC"/>
    <w:rsid w:val="00093002"/>
    <w:rsid w:val="00094F8C"/>
    <w:rsid w:val="000963C4"/>
    <w:rsid w:val="000A0471"/>
    <w:rsid w:val="000A43BA"/>
    <w:rsid w:val="000A66A8"/>
    <w:rsid w:val="000B2D16"/>
    <w:rsid w:val="000C39C3"/>
    <w:rsid w:val="000D4C9E"/>
    <w:rsid w:val="000E4C9A"/>
    <w:rsid w:val="000E719B"/>
    <w:rsid w:val="000E7A0C"/>
    <w:rsid w:val="00106301"/>
    <w:rsid w:val="00110361"/>
    <w:rsid w:val="001133AF"/>
    <w:rsid w:val="0012345E"/>
    <w:rsid w:val="00133EEC"/>
    <w:rsid w:val="00134E1A"/>
    <w:rsid w:val="00152153"/>
    <w:rsid w:val="00153F2E"/>
    <w:rsid w:val="00161153"/>
    <w:rsid w:val="00161330"/>
    <w:rsid w:val="00170461"/>
    <w:rsid w:val="0017266E"/>
    <w:rsid w:val="00175D0C"/>
    <w:rsid w:val="00177B5B"/>
    <w:rsid w:val="00184BAD"/>
    <w:rsid w:val="00184C07"/>
    <w:rsid w:val="00185DF8"/>
    <w:rsid w:val="00191039"/>
    <w:rsid w:val="00192F14"/>
    <w:rsid w:val="001B159C"/>
    <w:rsid w:val="001B194B"/>
    <w:rsid w:val="001B198F"/>
    <w:rsid w:val="001B2D52"/>
    <w:rsid w:val="001C0B39"/>
    <w:rsid w:val="001C3E6A"/>
    <w:rsid w:val="001C59C7"/>
    <w:rsid w:val="001D22F1"/>
    <w:rsid w:val="001D347D"/>
    <w:rsid w:val="001D4C1D"/>
    <w:rsid w:val="001E461B"/>
    <w:rsid w:val="001E4F7C"/>
    <w:rsid w:val="001E6DEE"/>
    <w:rsid w:val="001E71A4"/>
    <w:rsid w:val="001F11F4"/>
    <w:rsid w:val="001F137A"/>
    <w:rsid w:val="001F1B25"/>
    <w:rsid w:val="001F1C24"/>
    <w:rsid w:val="0020051C"/>
    <w:rsid w:val="00201555"/>
    <w:rsid w:val="00212A6B"/>
    <w:rsid w:val="002131D1"/>
    <w:rsid w:val="00230B7E"/>
    <w:rsid w:val="00232758"/>
    <w:rsid w:val="00235A8C"/>
    <w:rsid w:val="00236029"/>
    <w:rsid w:val="00242660"/>
    <w:rsid w:val="0024290D"/>
    <w:rsid w:val="002435CE"/>
    <w:rsid w:val="00245761"/>
    <w:rsid w:val="002459E8"/>
    <w:rsid w:val="002501A4"/>
    <w:rsid w:val="002607AB"/>
    <w:rsid w:val="00262FB8"/>
    <w:rsid w:val="0026424D"/>
    <w:rsid w:val="0026675F"/>
    <w:rsid w:val="002718A8"/>
    <w:rsid w:val="002774C4"/>
    <w:rsid w:val="002808FC"/>
    <w:rsid w:val="0028160E"/>
    <w:rsid w:val="0028226A"/>
    <w:rsid w:val="00283A72"/>
    <w:rsid w:val="00291499"/>
    <w:rsid w:val="00294A36"/>
    <w:rsid w:val="00295176"/>
    <w:rsid w:val="002952F7"/>
    <w:rsid w:val="002A5463"/>
    <w:rsid w:val="002A5542"/>
    <w:rsid w:val="002C2434"/>
    <w:rsid w:val="002D4F44"/>
    <w:rsid w:val="002D68FD"/>
    <w:rsid w:val="002E0882"/>
    <w:rsid w:val="002E1210"/>
    <w:rsid w:val="002E36D2"/>
    <w:rsid w:val="002F0CFC"/>
    <w:rsid w:val="002F69EB"/>
    <w:rsid w:val="002F7739"/>
    <w:rsid w:val="0030318B"/>
    <w:rsid w:val="00311AA1"/>
    <w:rsid w:val="00315F6E"/>
    <w:rsid w:val="00320045"/>
    <w:rsid w:val="00325BC2"/>
    <w:rsid w:val="00326629"/>
    <w:rsid w:val="00330092"/>
    <w:rsid w:val="003367BA"/>
    <w:rsid w:val="00337F0F"/>
    <w:rsid w:val="00341102"/>
    <w:rsid w:val="00345A9D"/>
    <w:rsid w:val="003607EE"/>
    <w:rsid w:val="00361049"/>
    <w:rsid w:val="0036493C"/>
    <w:rsid w:val="003650F2"/>
    <w:rsid w:val="00366885"/>
    <w:rsid w:val="003743D7"/>
    <w:rsid w:val="00380ABC"/>
    <w:rsid w:val="00381F7D"/>
    <w:rsid w:val="00383B7D"/>
    <w:rsid w:val="0038576A"/>
    <w:rsid w:val="00386131"/>
    <w:rsid w:val="003A5E5B"/>
    <w:rsid w:val="003A7A65"/>
    <w:rsid w:val="003B2CA2"/>
    <w:rsid w:val="003B4B4E"/>
    <w:rsid w:val="003B58FA"/>
    <w:rsid w:val="003D0807"/>
    <w:rsid w:val="003D0F70"/>
    <w:rsid w:val="003D27C0"/>
    <w:rsid w:val="003D4730"/>
    <w:rsid w:val="003D5151"/>
    <w:rsid w:val="003D79DD"/>
    <w:rsid w:val="003F55E9"/>
    <w:rsid w:val="003F72BE"/>
    <w:rsid w:val="004008B3"/>
    <w:rsid w:val="00400C33"/>
    <w:rsid w:val="00402381"/>
    <w:rsid w:val="004064DF"/>
    <w:rsid w:val="0040676C"/>
    <w:rsid w:val="00415EED"/>
    <w:rsid w:val="00417F48"/>
    <w:rsid w:val="00421090"/>
    <w:rsid w:val="004220B8"/>
    <w:rsid w:val="004236A5"/>
    <w:rsid w:val="004320CA"/>
    <w:rsid w:val="004326BD"/>
    <w:rsid w:val="0043558D"/>
    <w:rsid w:val="00436B0B"/>
    <w:rsid w:val="00445E37"/>
    <w:rsid w:val="004508CC"/>
    <w:rsid w:val="00450F6D"/>
    <w:rsid w:val="004517EE"/>
    <w:rsid w:val="0045269D"/>
    <w:rsid w:val="00455A7F"/>
    <w:rsid w:val="00461D27"/>
    <w:rsid w:val="00461F88"/>
    <w:rsid w:val="00463155"/>
    <w:rsid w:val="00465C30"/>
    <w:rsid w:val="00466673"/>
    <w:rsid w:val="00466CC9"/>
    <w:rsid w:val="00470240"/>
    <w:rsid w:val="0047039A"/>
    <w:rsid w:val="00472B9D"/>
    <w:rsid w:val="00473415"/>
    <w:rsid w:val="00473D54"/>
    <w:rsid w:val="00474E6B"/>
    <w:rsid w:val="0048693E"/>
    <w:rsid w:val="00486E4A"/>
    <w:rsid w:val="004909B0"/>
    <w:rsid w:val="004943BC"/>
    <w:rsid w:val="0049486F"/>
    <w:rsid w:val="004A3E57"/>
    <w:rsid w:val="004A4C10"/>
    <w:rsid w:val="004A6394"/>
    <w:rsid w:val="004B4B67"/>
    <w:rsid w:val="004B69FF"/>
    <w:rsid w:val="004C1D8B"/>
    <w:rsid w:val="004C2E56"/>
    <w:rsid w:val="004C538A"/>
    <w:rsid w:val="004C7A67"/>
    <w:rsid w:val="004D280D"/>
    <w:rsid w:val="004D69F6"/>
    <w:rsid w:val="004E5148"/>
    <w:rsid w:val="004F16F6"/>
    <w:rsid w:val="00514FE7"/>
    <w:rsid w:val="005347D7"/>
    <w:rsid w:val="00534ABB"/>
    <w:rsid w:val="00536E17"/>
    <w:rsid w:val="00540C70"/>
    <w:rsid w:val="005415EC"/>
    <w:rsid w:val="005437DB"/>
    <w:rsid w:val="00546594"/>
    <w:rsid w:val="005503BA"/>
    <w:rsid w:val="00554183"/>
    <w:rsid w:val="00555E04"/>
    <w:rsid w:val="00556539"/>
    <w:rsid w:val="005568F4"/>
    <w:rsid w:val="00563375"/>
    <w:rsid w:val="00567BDC"/>
    <w:rsid w:val="00571134"/>
    <w:rsid w:val="0057252D"/>
    <w:rsid w:val="00575C41"/>
    <w:rsid w:val="005846CB"/>
    <w:rsid w:val="00585233"/>
    <w:rsid w:val="00592A2E"/>
    <w:rsid w:val="00592E6A"/>
    <w:rsid w:val="005A073B"/>
    <w:rsid w:val="005A1AC0"/>
    <w:rsid w:val="005A73D6"/>
    <w:rsid w:val="005A7D8D"/>
    <w:rsid w:val="005B2186"/>
    <w:rsid w:val="005B6C62"/>
    <w:rsid w:val="005C3584"/>
    <w:rsid w:val="005C3BE8"/>
    <w:rsid w:val="005C7B86"/>
    <w:rsid w:val="005D0702"/>
    <w:rsid w:val="005D20E5"/>
    <w:rsid w:val="005D7113"/>
    <w:rsid w:val="005E52F1"/>
    <w:rsid w:val="005F1C3C"/>
    <w:rsid w:val="00603B76"/>
    <w:rsid w:val="00606414"/>
    <w:rsid w:val="00606D4E"/>
    <w:rsid w:val="006143E9"/>
    <w:rsid w:val="006207F3"/>
    <w:rsid w:val="00624503"/>
    <w:rsid w:val="006330E3"/>
    <w:rsid w:val="0064078B"/>
    <w:rsid w:val="0064182E"/>
    <w:rsid w:val="0064535B"/>
    <w:rsid w:val="0064745F"/>
    <w:rsid w:val="006510FF"/>
    <w:rsid w:val="00662D16"/>
    <w:rsid w:val="00667276"/>
    <w:rsid w:val="00671ECE"/>
    <w:rsid w:val="00673D51"/>
    <w:rsid w:val="00673EB7"/>
    <w:rsid w:val="00680143"/>
    <w:rsid w:val="00681896"/>
    <w:rsid w:val="00681AAA"/>
    <w:rsid w:val="00691152"/>
    <w:rsid w:val="006A51EE"/>
    <w:rsid w:val="006A5ADA"/>
    <w:rsid w:val="006B0C68"/>
    <w:rsid w:val="006B1B63"/>
    <w:rsid w:val="006B580E"/>
    <w:rsid w:val="006C1456"/>
    <w:rsid w:val="006C7FF4"/>
    <w:rsid w:val="006D1DCD"/>
    <w:rsid w:val="006D7F28"/>
    <w:rsid w:val="006E139F"/>
    <w:rsid w:val="006E4FC4"/>
    <w:rsid w:val="006F0EE1"/>
    <w:rsid w:val="006F2B1A"/>
    <w:rsid w:val="006F500F"/>
    <w:rsid w:val="006F5915"/>
    <w:rsid w:val="007013FD"/>
    <w:rsid w:val="007025D3"/>
    <w:rsid w:val="00707D59"/>
    <w:rsid w:val="00713993"/>
    <w:rsid w:val="00714CBF"/>
    <w:rsid w:val="007200A2"/>
    <w:rsid w:val="00724927"/>
    <w:rsid w:val="007250A3"/>
    <w:rsid w:val="007307E6"/>
    <w:rsid w:val="00746E37"/>
    <w:rsid w:val="00763125"/>
    <w:rsid w:val="00766E2B"/>
    <w:rsid w:val="00770C2F"/>
    <w:rsid w:val="00772D24"/>
    <w:rsid w:val="007737DC"/>
    <w:rsid w:val="0077395B"/>
    <w:rsid w:val="007739EE"/>
    <w:rsid w:val="00775388"/>
    <w:rsid w:val="007868FC"/>
    <w:rsid w:val="007918D2"/>
    <w:rsid w:val="00797AA1"/>
    <w:rsid w:val="007A21EB"/>
    <w:rsid w:val="007A288B"/>
    <w:rsid w:val="007A56D1"/>
    <w:rsid w:val="007A6819"/>
    <w:rsid w:val="007B14CE"/>
    <w:rsid w:val="007B395B"/>
    <w:rsid w:val="007B4F87"/>
    <w:rsid w:val="007B7EBA"/>
    <w:rsid w:val="007C3B8B"/>
    <w:rsid w:val="007C40EC"/>
    <w:rsid w:val="007D28D8"/>
    <w:rsid w:val="007D4019"/>
    <w:rsid w:val="007D5B2E"/>
    <w:rsid w:val="007F6245"/>
    <w:rsid w:val="00804F7C"/>
    <w:rsid w:val="00807680"/>
    <w:rsid w:val="0081365E"/>
    <w:rsid w:val="00813ED5"/>
    <w:rsid w:val="00816EED"/>
    <w:rsid w:val="0082162A"/>
    <w:rsid w:val="0084017D"/>
    <w:rsid w:val="0084305F"/>
    <w:rsid w:val="00843082"/>
    <w:rsid w:val="00850E3B"/>
    <w:rsid w:val="00852C72"/>
    <w:rsid w:val="00860572"/>
    <w:rsid w:val="0086268C"/>
    <w:rsid w:val="008640E8"/>
    <w:rsid w:val="00865B3F"/>
    <w:rsid w:val="00871AA8"/>
    <w:rsid w:val="00875736"/>
    <w:rsid w:val="008855EA"/>
    <w:rsid w:val="0088670A"/>
    <w:rsid w:val="00886799"/>
    <w:rsid w:val="008872B5"/>
    <w:rsid w:val="0088796E"/>
    <w:rsid w:val="008913EB"/>
    <w:rsid w:val="00895B1D"/>
    <w:rsid w:val="008979B5"/>
    <w:rsid w:val="008A16A6"/>
    <w:rsid w:val="008A31F2"/>
    <w:rsid w:val="008A48E6"/>
    <w:rsid w:val="008B0A29"/>
    <w:rsid w:val="008B4F74"/>
    <w:rsid w:val="008B7B53"/>
    <w:rsid w:val="008C61D7"/>
    <w:rsid w:val="008C6E96"/>
    <w:rsid w:val="008D2C99"/>
    <w:rsid w:val="008D457C"/>
    <w:rsid w:val="008D65D6"/>
    <w:rsid w:val="008E12A4"/>
    <w:rsid w:val="008E2D75"/>
    <w:rsid w:val="008E3116"/>
    <w:rsid w:val="008E52BA"/>
    <w:rsid w:val="008F1599"/>
    <w:rsid w:val="00903DB2"/>
    <w:rsid w:val="009063B6"/>
    <w:rsid w:val="009119A2"/>
    <w:rsid w:val="00915F3E"/>
    <w:rsid w:val="00925D3B"/>
    <w:rsid w:val="00932BFC"/>
    <w:rsid w:val="0093573A"/>
    <w:rsid w:val="00937FFD"/>
    <w:rsid w:val="009418E7"/>
    <w:rsid w:val="009474B3"/>
    <w:rsid w:val="00947BC0"/>
    <w:rsid w:val="00951443"/>
    <w:rsid w:val="00953AB1"/>
    <w:rsid w:val="00970056"/>
    <w:rsid w:val="009731A8"/>
    <w:rsid w:val="00976C39"/>
    <w:rsid w:val="009800CF"/>
    <w:rsid w:val="00986614"/>
    <w:rsid w:val="00986B5C"/>
    <w:rsid w:val="00993D66"/>
    <w:rsid w:val="0099656F"/>
    <w:rsid w:val="00996E69"/>
    <w:rsid w:val="009A3777"/>
    <w:rsid w:val="009A64FE"/>
    <w:rsid w:val="009B2242"/>
    <w:rsid w:val="009B6ECD"/>
    <w:rsid w:val="009C0657"/>
    <w:rsid w:val="009C2D81"/>
    <w:rsid w:val="009C2DAE"/>
    <w:rsid w:val="009C7DF4"/>
    <w:rsid w:val="009D39DD"/>
    <w:rsid w:val="009D465E"/>
    <w:rsid w:val="009D5B69"/>
    <w:rsid w:val="009E2ACA"/>
    <w:rsid w:val="009E6CC4"/>
    <w:rsid w:val="009F0126"/>
    <w:rsid w:val="009F11FC"/>
    <w:rsid w:val="009F3134"/>
    <w:rsid w:val="009F5739"/>
    <w:rsid w:val="00A059F6"/>
    <w:rsid w:val="00A13908"/>
    <w:rsid w:val="00A14646"/>
    <w:rsid w:val="00A16EAB"/>
    <w:rsid w:val="00A201F8"/>
    <w:rsid w:val="00A20AC7"/>
    <w:rsid w:val="00A22A97"/>
    <w:rsid w:val="00A23BA7"/>
    <w:rsid w:val="00A315BA"/>
    <w:rsid w:val="00A31C6C"/>
    <w:rsid w:val="00A34A4A"/>
    <w:rsid w:val="00A3595E"/>
    <w:rsid w:val="00A37150"/>
    <w:rsid w:val="00A37A5B"/>
    <w:rsid w:val="00A4687E"/>
    <w:rsid w:val="00A47C5E"/>
    <w:rsid w:val="00A5097C"/>
    <w:rsid w:val="00A52A0A"/>
    <w:rsid w:val="00A533BE"/>
    <w:rsid w:val="00A54D04"/>
    <w:rsid w:val="00A60360"/>
    <w:rsid w:val="00A648A6"/>
    <w:rsid w:val="00A67983"/>
    <w:rsid w:val="00A728AD"/>
    <w:rsid w:val="00A75B3C"/>
    <w:rsid w:val="00A87DD5"/>
    <w:rsid w:val="00A939E4"/>
    <w:rsid w:val="00AA0E7F"/>
    <w:rsid w:val="00AB458A"/>
    <w:rsid w:val="00AB7CFC"/>
    <w:rsid w:val="00AC4B5D"/>
    <w:rsid w:val="00AC4BBE"/>
    <w:rsid w:val="00AD26D0"/>
    <w:rsid w:val="00AD5BE2"/>
    <w:rsid w:val="00AD6410"/>
    <w:rsid w:val="00AE67DE"/>
    <w:rsid w:val="00AE6EA3"/>
    <w:rsid w:val="00AF4507"/>
    <w:rsid w:val="00B0354A"/>
    <w:rsid w:val="00B13A53"/>
    <w:rsid w:val="00B20F85"/>
    <w:rsid w:val="00B21316"/>
    <w:rsid w:val="00B2455E"/>
    <w:rsid w:val="00B2701A"/>
    <w:rsid w:val="00B30594"/>
    <w:rsid w:val="00B31529"/>
    <w:rsid w:val="00B37FFE"/>
    <w:rsid w:val="00B53B8C"/>
    <w:rsid w:val="00B53E35"/>
    <w:rsid w:val="00B560A7"/>
    <w:rsid w:val="00B6144E"/>
    <w:rsid w:val="00B625D5"/>
    <w:rsid w:val="00B72BC5"/>
    <w:rsid w:val="00B74361"/>
    <w:rsid w:val="00B77981"/>
    <w:rsid w:val="00B81F10"/>
    <w:rsid w:val="00B82530"/>
    <w:rsid w:val="00B87493"/>
    <w:rsid w:val="00B9016D"/>
    <w:rsid w:val="00B90A9D"/>
    <w:rsid w:val="00B9223B"/>
    <w:rsid w:val="00B948E3"/>
    <w:rsid w:val="00BA24A4"/>
    <w:rsid w:val="00BA6964"/>
    <w:rsid w:val="00BB4787"/>
    <w:rsid w:val="00BB4D5F"/>
    <w:rsid w:val="00BB6CF8"/>
    <w:rsid w:val="00BC40FD"/>
    <w:rsid w:val="00BC57B9"/>
    <w:rsid w:val="00BD5648"/>
    <w:rsid w:val="00BE108D"/>
    <w:rsid w:val="00BE1C95"/>
    <w:rsid w:val="00BE6C17"/>
    <w:rsid w:val="00BE7342"/>
    <w:rsid w:val="00BF0E56"/>
    <w:rsid w:val="00C0045B"/>
    <w:rsid w:val="00C0494C"/>
    <w:rsid w:val="00C22F16"/>
    <w:rsid w:val="00C26FAD"/>
    <w:rsid w:val="00C30083"/>
    <w:rsid w:val="00C3740B"/>
    <w:rsid w:val="00C37FAD"/>
    <w:rsid w:val="00C4090F"/>
    <w:rsid w:val="00C41267"/>
    <w:rsid w:val="00C421EB"/>
    <w:rsid w:val="00C45C13"/>
    <w:rsid w:val="00C47C89"/>
    <w:rsid w:val="00C53D29"/>
    <w:rsid w:val="00C54B19"/>
    <w:rsid w:val="00C730E2"/>
    <w:rsid w:val="00C73F0B"/>
    <w:rsid w:val="00C74356"/>
    <w:rsid w:val="00C805CA"/>
    <w:rsid w:val="00C81982"/>
    <w:rsid w:val="00C84158"/>
    <w:rsid w:val="00C9001E"/>
    <w:rsid w:val="00C90BB8"/>
    <w:rsid w:val="00C91711"/>
    <w:rsid w:val="00C9242B"/>
    <w:rsid w:val="00CB01E5"/>
    <w:rsid w:val="00CB7E93"/>
    <w:rsid w:val="00CC06C0"/>
    <w:rsid w:val="00CD7401"/>
    <w:rsid w:val="00CE01B2"/>
    <w:rsid w:val="00CE136F"/>
    <w:rsid w:val="00CE1E33"/>
    <w:rsid w:val="00CF230C"/>
    <w:rsid w:val="00CF236C"/>
    <w:rsid w:val="00CF67CD"/>
    <w:rsid w:val="00D00FDA"/>
    <w:rsid w:val="00D038CB"/>
    <w:rsid w:val="00D06385"/>
    <w:rsid w:val="00D1045D"/>
    <w:rsid w:val="00D15CA9"/>
    <w:rsid w:val="00D22F32"/>
    <w:rsid w:val="00D2531A"/>
    <w:rsid w:val="00D3278F"/>
    <w:rsid w:val="00D440E1"/>
    <w:rsid w:val="00D5635C"/>
    <w:rsid w:val="00D67CD0"/>
    <w:rsid w:val="00D778EB"/>
    <w:rsid w:val="00D80919"/>
    <w:rsid w:val="00D8472D"/>
    <w:rsid w:val="00D86A70"/>
    <w:rsid w:val="00D86A98"/>
    <w:rsid w:val="00D91090"/>
    <w:rsid w:val="00D91F66"/>
    <w:rsid w:val="00D97E89"/>
    <w:rsid w:val="00DA027C"/>
    <w:rsid w:val="00DA1DB1"/>
    <w:rsid w:val="00DA1E12"/>
    <w:rsid w:val="00DA49F3"/>
    <w:rsid w:val="00DB0FF6"/>
    <w:rsid w:val="00DB1698"/>
    <w:rsid w:val="00DB4F42"/>
    <w:rsid w:val="00DC0DFF"/>
    <w:rsid w:val="00DC443B"/>
    <w:rsid w:val="00DD1B58"/>
    <w:rsid w:val="00DD2A94"/>
    <w:rsid w:val="00DE0A70"/>
    <w:rsid w:val="00DE1BEF"/>
    <w:rsid w:val="00DE27D1"/>
    <w:rsid w:val="00DE4FD1"/>
    <w:rsid w:val="00DE60F4"/>
    <w:rsid w:val="00DF112E"/>
    <w:rsid w:val="00DF4576"/>
    <w:rsid w:val="00DF6948"/>
    <w:rsid w:val="00DF7188"/>
    <w:rsid w:val="00E04E8A"/>
    <w:rsid w:val="00E0684F"/>
    <w:rsid w:val="00E07876"/>
    <w:rsid w:val="00E10CDC"/>
    <w:rsid w:val="00E11CDF"/>
    <w:rsid w:val="00E128A4"/>
    <w:rsid w:val="00E15202"/>
    <w:rsid w:val="00E163F0"/>
    <w:rsid w:val="00E17880"/>
    <w:rsid w:val="00E20219"/>
    <w:rsid w:val="00E23887"/>
    <w:rsid w:val="00E33499"/>
    <w:rsid w:val="00E34581"/>
    <w:rsid w:val="00E35CC1"/>
    <w:rsid w:val="00E35F91"/>
    <w:rsid w:val="00E5169A"/>
    <w:rsid w:val="00E6248C"/>
    <w:rsid w:val="00E630AD"/>
    <w:rsid w:val="00E66E80"/>
    <w:rsid w:val="00E70891"/>
    <w:rsid w:val="00E71E98"/>
    <w:rsid w:val="00E752F5"/>
    <w:rsid w:val="00E91ACE"/>
    <w:rsid w:val="00E95E65"/>
    <w:rsid w:val="00E9692D"/>
    <w:rsid w:val="00EA1393"/>
    <w:rsid w:val="00EA3694"/>
    <w:rsid w:val="00EB6289"/>
    <w:rsid w:val="00EC2EDC"/>
    <w:rsid w:val="00EC4343"/>
    <w:rsid w:val="00EC5DB8"/>
    <w:rsid w:val="00ED0F69"/>
    <w:rsid w:val="00ED2113"/>
    <w:rsid w:val="00EE46A9"/>
    <w:rsid w:val="00EE4B44"/>
    <w:rsid w:val="00EE6839"/>
    <w:rsid w:val="00EF0EE9"/>
    <w:rsid w:val="00EF2105"/>
    <w:rsid w:val="00EF2D1E"/>
    <w:rsid w:val="00EF3950"/>
    <w:rsid w:val="00EF4F78"/>
    <w:rsid w:val="00F01F40"/>
    <w:rsid w:val="00F040CF"/>
    <w:rsid w:val="00F04FB8"/>
    <w:rsid w:val="00F12D7D"/>
    <w:rsid w:val="00F166BA"/>
    <w:rsid w:val="00F16A03"/>
    <w:rsid w:val="00F21A66"/>
    <w:rsid w:val="00F259D6"/>
    <w:rsid w:val="00F267D7"/>
    <w:rsid w:val="00F2708F"/>
    <w:rsid w:val="00F27184"/>
    <w:rsid w:val="00F32469"/>
    <w:rsid w:val="00F35C33"/>
    <w:rsid w:val="00F35D1A"/>
    <w:rsid w:val="00F3643E"/>
    <w:rsid w:val="00F43321"/>
    <w:rsid w:val="00F4445B"/>
    <w:rsid w:val="00F445BC"/>
    <w:rsid w:val="00F539E8"/>
    <w:rsid w:val="00F54DE4"/>
    <w:rsid w:val="00F6097E"/>
    <w:rsid w:val="00F731A6"/>
    <w:rsid w:val="00F83615"/>
    <w:rsid w:val="00F94F56"/>
    <w:rsid w:val="00F96ABF"/>
    <w:rsid w:val="00F97F4C"/>
    <w:rsid w:val="00FA2858"/>
    <w:rsid w:val="00FA4D71"/>
    <w:rsid w:val="00FA7FCF"/>
    <w:rsid w:val="00FB2BE0"/>
    <w:rsid w:val="00FB7955"/>
    <w:rsid w:val="00FC3B75"/>
    <w:rsid w:val="00FC52B8"/>
    <w:rsid w:val="00FD0596"/>
    <w:rsid w:val="00FD576F"/>
    <w:rsid w:val="00FE1DB8"/>
    <w:rsid w:val="00FE2AE0"/>
    <w:rsid w:val="00FE7246"/>
    <w:rsid w:val="00FF40B0"/>
    <w:rsid w:val="00FF42F9"/>
    <w:rsid w:val="00FF523F"/>
    <w:rsid w:val="0305EC81"/>
    <w:rsid w:val="048B7C6F"/>
    <w:rsid w:val="04E978D9"/>
    <w:rsid w:val="0515E12C"/>
    <w:rsid w:val="054F8DE5"/>
    <w:rsid w:val="064C95EF"/>
    <w:rsid w:val="06A7158E"/>
    <w:rsid w:val="07EC7792"/>
    <w:rsid w:val="08F87188"/>
    <w:rsid w:val="09DE4F06"/>
    <w:rsid w:val="0A131BC2"/>
    <w:rsid w:val="0AFDF687"/>
    <w:rsid w:val="0B200712"/>
    <w:rsid w:val="0CF06EB5"/>
    <w:rsid w:val="0D2F189D"/>
    <w:rsid w:val="0D56D7EF"/>
    <w:rsid w:val="0F2C2481"/>
    <w:rsid w:val="0FFED191"/>
    <w:rsid w:val="11763FE0"/>
    <w:rsid w:val="11B4D29B"/>
    <w:rsid w:val="120289C0"/>
    <w:rsid w:val="13BF6D5E"/>
    <w:rsid w:val="13C1EB8E"/>
    <w:rsid w:val="141AC288"/>
    <w:rsid w:val="14586F1D"/>
    <w:rsid w:val="15150E20"/>
    <w:rsid w:val="15154E5E"/>
    <w:rsid w:val="16916CD8"/>
    <w:rsid w:val="18C7F213"/>
    <w:rsid w:val="1AE9652B"/>
    <w:rsid w:val="1B41CFC2"/>
    <w:rsid w:val="1C48F974"/>
    <w:rsid w:val="1EAD04F3"/>
    <w:rsid w:val="1F70D0CE"/>
    <w:rsid w:val="1FA447F3"/>
    <w:rsid w:val="20998681"/>
    <w:rsid w:val="210DEE44"/>
    <w:rsid w:val="232E8F46"/>
    <w:rsid w:val="23F246A6"/>
    <w:rsid w:val="243DF2F6"/>
    <w:rsid w:val="24771F14"/>
    <w:rsid w:val="248364BA"/>
    <w:rsid w:val="24AEDB2E"/>
    <w:rsid w:val="26DF5049"/>
    <w:rsid w:val="27BFAAB2"/>
    <w:rsid w:val="29F7A28B"/>
    <w:rsid w:val="2AB665C7"/>
    <w:rsid w:val="2B56D57F"/>
    <w:rsid w:val="2B8BA037"/>
    <w:rsid w:val="2C0DC0DF"/>
    <w:rsid w:val="2C5F96D4"/>
    <w:rsid w:val="2CC7A13B"/>
    <w:rsid w:val="2D2F434D"/>
    <w:rsid w:val="2D62A213"/>
    <w:rsid w:val="2E9490A9"/>
    <w:rsid w:val="2E9AE90F"/>
    <w:rsid w:val="2F5544E7"/>
    <w:rsid w:val="2F6D97AA"/>
    <w:rsid w:val="2FFC1B2B"/>
    <w:rsid w:val="304F2719"/>
    <w:rsid w:val="30D1A094"/>
    <w:rsid w:val="310DBE19"/>
    <w:rsid w:val="3145AAE1"/>
    <w:rsid w:val="31B5AEAF"/>
    <w:rsid w:val="341FB0E3"/>
    <w:rsid w:val="344120BB"/>
    <w:rsid w:val="353F20B1"/>
    <w:rsid w:val="357E1D31"/>
    <w:rsid w:val="379768DF"/>
    <w:rsid w:val="390E95CD"/>
    <w:rsid w:val="3BE79163"/>
    <w:rsid w:val="3C88F15F"/>
    <w:rsid w:val="3CA45CBD"/>
    <w:rsid w:val="3E05F0BB"/>
    <w:rsid w:val="3EF0FA0F"/>
    <w:rsid w:val="40C28988"/>
    <w:rsid w:val="410593F6"/>
    <w:rsid w:val="4303F8E1"/>
    <w:rsid w:val="43B91566"/>
    <w:rsid w:val="44D7E8A4"/>
    <w:rsid w:val="4676AD13"/>
    <w:rsid w:val="47555C79"/>
    <w:rsid w:val="4823260D"/>
    <w:rsid w:val="4A462F01"/>
    <w:rsid w:val="4AB1A98B"/>
    <w:rsid w:val="4B104DF4"/>
    <w:rsid w:val="4C591155"/>
    <w:rsid w:val="4CD09851"/>
    <w:rsid w:val="4D5B6995"/>
    <w:rsid w:val="4E7CD616"/>
    <w:rsid w:val="50274786"/>
    <w:rsid w:val="50716AF0"/>
    <w:rsid w:val="57D7B2DC"/>
    <w:rsid w:val="585B866E"/>
    <w:rsid w:val="5B21E94C"/>
    <w:rsid w:val="5BC8D158"/>
    <w:rsid w:val="5CEBC52C"/>
    <w:rsid w:val="5D36C59B"/>
    <w:rsid w:val="5D4A4B89"/>
    <w:rsid w:val="5DE6CC4F"/>
    <w:rsid w:val="5EA4F409"/>
    <w:rsid w:val="5F059A75"/>
    <w:rsid w:val="5F1FC618"/>
    <w:rsid w:val="62725815"/>
    <w:rsid w:val="62E9801B"/>
    <w:rsid w:val="6338369A"/>
    <w:rsid w:val="63A6AA57"/>
    <w:rsid w:val="6458D1F1"/>
    <w:rsid w:val="649DE5A1"/>
    <w:rsid w:val="64AA4FEE"/>
    <w:rsid w:val="65222257"/>
    <w:rsid w:val="6649D425"/>
    <w:rsid w:val="66C06E42"/>
    <w:rsid w:val="67BA1F91"/>
    <w:rsid w:val="67F8B24C"/>
    <w:rsid w:val="68F50223"/>
    <w:rsid w:val="6A249F8F"/>
    <w:rsid w:val="6B1115BF"/>
    <w:rsid w:val="6BE10AC7"/>
    <w:rsid w:val="6D312409"/>
    <w:rsid w:val="6FFCD033"/>
    <w:rsid w:val="735FEFA3"/>
    <w:rsid w:val="74CE4BFD"/>
    <w:rsid w:val="75317C94"/>
    <w:rsid w:val="75D20FB9"/>
    <w:rsid w:val="75DBADD4"/>
    <w:rsid w:val="75F6D80A"/>
    <w:rsid w:val="76238BF5"/>
    <w:rsid w:val="76C0190B"/>
    <w:rsid w:val="76DE7F92"/>
    <w:rsid w:val="7791428C"/>
    <w:rsid w:val="77AF701A"/>
    <w:rsid w:val="78C803A4"/>
    <w:rsid w:val="7956217D"/>
    <w:rsid w:val="7992B5EB"/>
    <w:rsid w:val="79A1E3AB"/>
    <w:rsid w:val="7A27F52E"/>
    <w:rsid w:val="7A6E7F71"/>
    <w:rsid w:val="7AF67E19"/>
    <w:rsid w:val="7B886004"/>
    <w:rsid w:val="7BBD8DD7"/>
    <w:rsid w:val="7D688574"/>
    <w:rsid w:val="7E4FEB34"/>
    <w:rsid w:val="7FBFFCB7"/>
    <w:rsid w:val="7FD48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1026">
      <o:colormru v:ext="edit" colors="#00c,lime,#90c,#f90"/>
    </o:shapedefaults>
    <o:shapelayout v:ext="edit">
      <o:idmap v:ext="edit" data="1"/>
    </o:shapelayout>
  </w:shapeDefaults>
  <w:decimalSymbol w:val=","/>
  <w:listSeparator w:val=";"/>
  <w14:docId w14:val="06C9330E"/>
  <w15:docId w15:val="{485D0047-B648-4623-9420-759C6D7B927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uiPriority="99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37150"/>
    <w:pPr>
      <w:spacing w:after="0" w:line="240" w:lineRule="auto"/>
    </w:pPr>
    <w:rPr>
      <w:rFonts w:ascii="Times New Roman" w:hAnsi="Times New Roman"/>
    </w:rPr>
  </w:style>
  <w:style w:type="paragraph" w:styleId="Overskrift1">
    <w:name w:val="heading 1"/>
    <w:aliases w:val="Niv.1 FKB"/>
    <w:basedOn w:val="Normal"/>
    <w:next w:val="Normal"/>
    <w:link w:val="Overskrift1Tegn"/>
    <w:autoRedefine/>
    <w:uiPriority w:val="9"/>
    <w:qFormat/>
    <w:rsid w:val="001C59C7"/>
    <w:pPr>
      <w:keepNext/>
      <w:keepLines/>
      <w:pBdr>
        <w:top w:val="single" w:color="auto" w:sz="36" w:space="1"/>
      </w:pBdr>
      <w:spacing w:before="480"/>
      <w:outlineLvl w:val="0"/>
    </w:pPr>
    <w:rPr>
      <w:rFonts w:ascii="Verdana" w:hAnsi="Verdana" w:cs="Arial" w:eastAsiaTheme="majorEastAsia"/>
      <w:b/>
      <w:bCs/>
      <w:sz w:val="28"/>
      <w:szCs w:val="28"/>
    </w:rPr>
  </w:style>
  <w:style w:type="paragraph" w:styleId="Overskrift2">
    <w:name w:val="heading 2"/>
    <w:aliases w:val="Niv.2 FKB"/>
    <w:basedOn w:val="Normal"/>
    <w:next w:val="Normal"/>
    <w:link w:val="Overskrift2Tegn"/>
    <w:autoRedefine/>
    <w:unhideWhenUsed/>
    <w:qFormat/>
    <w:rsid w:val="001C59C7"/>
    <w:pPr>
      <w:keepNext/>
      <w:keepLines/>
      <w:numPr>
        <w:ilvl w:val="1"/>
        <w:numId w:val="26"/>
      </w:numPr>
      <w:pBdr>
        <w:bottom w:val="single" w:color="auto" w:sz="18" w:space="1"/>
      </w:pBdr>
      <w:spacing w:before="320" w:after="120"/>
      <w:outlineLvl w:val="1"/>
    </w:pPr>
    <w:rPr>
      <w:rFonts w:ascii="Arial" w:hAnsi="Arial" w:cs="Arial" w:eastAsiaTheme="majorEastAsia"/>
      <w:b/>
      <w:bCs/>
      <w:sz w:val="24"/>
      <w:szCs w:val="24"/>
    </w:rPr>
  </w:style>
  <w:style w:type="paragraph" w:styleId="Overskrift3">
    <w:name w:val="heading 3"/>
    <w:aliases w:val="Niv.3 FKB"/>
    <w:basedOn w:val="Normal"/>
    <w:next w:val="Normal"/>
    <w:link w:val="Overskrift3Tegn"/>
    <w:autoRedefine/>
    <w:uiPriority w:val="9"/>
    <w:unhideWhenUsed/>
    <w:qFormat/>
    <w:rsid w:val="001C59C7"/>
    <w:pPr>
      <w:keepNext/>
      <w:keepLines/>
      <w:numPr>
        <w:ilvl w:val="2"/>
        <w:numId w:val="26"/>
      </w:numPr>
      <w:pBdr>
        <w:bottom w:val="single" w:color="auto" w:sz="6" w:space="1"/>
      </w:pBdr>
      <w:spacing w:line="276" w:lineRule="auto"/>
      <w:outlineLvl w:val="2"/>
    </w:pPr>
    <w:rPr>
      <w:rFonts w:ascii="Arial" w:hAnsi="Arial" w:cs="Arial" w:eastAsiaTheme="majorEastAsia"/>
      <w:b/>
      <w:bCs/>
      <w:sz w:val="24"/>
      <w:szCs w:val="24"/>
    </w:rPr>
  </w:style>
  <w:style w:type="paragraph" w:styleId="Overskrift4">
    <w:name w:val="heading 4"/>
    <w:aliases w:val="Niv.4 FKB,h4"/>
    <w:basedOn w:val="Normal"/>
    <w:next w:val="Normal"/>
    <w:link w:val="Overskrift4Tegn"/>
    <w:autoRedefine/>
    <w:uiPriority w:val="9"/>
    <w:unhideWhenUsed/>
    <w:qFormat/>
    <w:rsid w:val="001C59C7"/>
    <w:pPr>
      <w:keepNext/>
      <w:keepLines/>
      <w:numPr>
        <w:ilvl w:val="3"/>
        <w:numId w:val="26"/>
      </w:numPr>
      <w:spacing w:before="200"/>
      <w:outlineLvl w:val="3"/>
    </w:pPr>
    <w:rPr>
      <w:rFonts w:ascii="Arial" w:hAnsi="Arial" w:cs="Arial" w:eastAsiaTheme="majorEastAsia"/>
      <w:b/>
      <w:bCs/>
      <w:i/>
      <w:iCs/>
      <w:sz w:val="24"/>
      <w:szCs w:val="24"/>
    </w:rPr>
  </w:style>
  <w:style w:type="paragraph" w:styleId="Overskrift5">
    <w:name w:val="heading 5"/>
    <w:aliases w:val="Niv.5 FKB,h5"/>
    <w:basedOn w:val="Normal"/>
    <w:next w:val="Normal"/>
    <w:link w:val="Overskrift5Tegn"/>
    <w:autoRedefine/>
    <w:uiPriority w:val="9"/>
    <w:unhideWhenUsed/>
    <w:qFormat/>
    <w:rsid w:val="003650F2"/>
    <w:pPr>
      <w:keepNext/>
      <w:keepLines/>
      <w:numPr>
        <w:ilvl w:val="4"/>
        <w:numId w:val="26"/>
      </w:numPr>
      <w:spacing w:before="200"/>
      <w:outlineLvl w:val="4"/>
    </w:pPr>
    <w:rPr>
      <w:rFonts w:ascii="Arial" w:hAnsi="Arial" w:cs="Arial" w:eastAsiaTheme="majorEastAsia"/>
      <w:b/>
      <w:i/>
      <w:sz w:val="24"/>
      <w:szCs w:val="24"/>
    </w:rPr>
  </w:style>
  <w:style w:type="paragraph" w:styleId="Overskrift6">
    <w:name w:val="heading 6"/>
    <w:aliases w:val="Niv.6 FKB,h6"/>
    <w:basedOn w:val="Normal"/>
    <w:next w:val="Normal"/>
    <w:link w:val="Overskrift6Tegn"/>
    <w:autoRedefine/>
    <w:uiPriority w:val="9"/>
    <w:unhideWhenUsed/>
    <w:qFormat/>
    <w:rsid w:val="003650F2"/>
    <w:pPr>
      <w:keepNext/>
      <w:keepLines/>
      <w:numPr>
        <w:ilvl w:val="5"/>
        <w:numId w:val="26"/>
      </w:numPr>
      <w:spacing w:before="200"/>
      <w:outlineLvl w:val="5"/>
    </w:pPr>
    <w:rPr>
      <w:rFonts w:ascii="Arial" w:hAnsi="Arial" w:cs="Arial" w:eastAsiaTheme="majorEastAsia"/>
      <w:i/>
      <w:iCs/>
      <w:sz w:val="24"/>
      <w:szCs w:val="24"/>
    </w:rPr>
  </w:style>
  <w:style w:type="paragraph" w:styleId="Overskrift7">
    <w:name w:val="heading 7"/>
    <w:aliases w:val="Niv.7 FKB"/>
    <w:basedOn w:val="Normal"/>
    <w:next w:val="Normal"/>
    <w:link w:val="Overskrift7Tegn"/>
    <w:autoRedefine/>
    <w:uiPriority w:val="9"/>
    <w:unhideWhenUsed/>
    <w:qFormat/>
    <w:rsid w:val="003650F2"/>
    <w:pPr>
      <w:keepNext/>
      <w:keepLines/>
      <w:numPr>
        <w:ilvl w:val="6"/>
        <w:numId w:val="26"/>
      </w:numPr>
      <w:spacing w:before="200"/>
      <w:outlineLvl w:val="6"/>
    </w:pPr>
    <w:rPr>
      <w:rFonts w:ascii="Arial" w:hAnsi="Arial" w:cs="Arial" w:eastAsiaTheme="majorEastAsia"/>
      <w:i/>
      <w:iCs/>
      <w:sz w:val="24"/>
      <w:szCs w:val="24"/>
    </w:rPr>
  </w:style>
  <w:style w:type="paragraph" w:styleId="Overskrift8">
    <w:name w:val="heading 8"/>
    <w:basedOn w:val="Normal"/>
    <w:next w:val="Normal"/>
    <w:link w:val="Overskrift8Tegn"/>
    <w:uiPriority w:val="9"/>
    <w:unhideWhenUsed/>
    <w:qFormat/>
    <w:rsid w:val="003650F2"/>
    <w:pPr>
      <w:keepNext/>
      <w:keepLines/>
      <w:spacing w:before="20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</w:rPr>
  </w:style>
  <w:style w:type="paragraph" w:styleId="Overskrift9">
    <w:name w:val="heading 9"/>
    <w:basedOn w:val="Normal"/>
    <w:next w:val="Normal"/>
    <w:uiPriority w:val="9"/>
    <w:semiHidden/>
    <w:unhideWhenUsed/>
    <w:qFormat/>
    <w:rsid w:val="00161330"/>
    <w:pPr>
      <w:keepNext/>
      <w:keepLines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Standardskriftforavsnitt" w:default="1">
    <w:name w:val="Default Paragraph Font"/>
    <w:uiPriority w:val="1"/>
    <w:semiHidden/>
    <w:unhideWhenUsed/>
  </w:style>
  <w:style w:type="table" w:styleId="Vanligtabel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Ingenliste" w:default="1">
    <w:name w:val="No List"/>
    <w:uiPriority w:val="99"/>
    <w:semiHidden/>
    <w:unhideWhenUsed/>
  </w:style>
  <w:style w:type="paragraph" w:styleId="Eksempel" w:customStyle="1">
    <w:name w:val="Eksempel"/>
    <w:basedOn w:val="Normal"/>
    <w:rsid w:val="0016133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</w:pPr>
    <w:rPr>
      <w:rFonts w:ascii="Courier New" w:hAnsi="Courier New"/>
      <w:sz w:val="20"/>
    </w:rPr>
  </w:style>
  <w:style w:type="paragraph" w:styleId="Definisjon" w:customStyle="1">
    <w:name w:val="Definisjon"/>
    <w:basedOn w:val="Normal"/>
    <w:rsid w:val="00161330"/>
    <w:pPr>
      <w:pBdr>
        <w:top w:val="double" w:color="auto" w:sz="6" w:space="2"/>
        <w:left w:val="double" w:color="auto" w:sz="6" w:space="2"/>
        <w:bottom w:val="double" w:color="auto" w:sz="6" w:space="2"/>
        <w:right w:val="double" w:color="auto" w:sz="6" w:space="2"/>
      </w:pBdr>
    </w:pPr>
    <w:rPr>
      <w:rFonts w:ascii="Courier New" w:hAnsi="Courier New"/>
      <w:b/>
      <w:sz w:val="20"/>
    </w:rPr>
  </w:style>
  <w:style w:type="paragraph" w:styleId="NotaBene" w:customStyle="1">
    <w:name w:val="Nota Bene"/>
    <w:basedOn w:val="Normal"/>
    <w:rsid w:val="00161330"/>
    <w:pPr>
      <w:ind w:left="1134" w:right="284" w:hanging="1134"/>
    </w:pPr>
    <w:rPr>
      <w:i/>
      <w:sz w:val="20"/>
    </w:rPr>
  </w:style>
  <w:style w:type="paragraph" w:styleId="Bullet1" w:customStyle="1">
    <w:name w:val="Bullet 1"/>
    <w:basedOn w:val="Normal"/>
    <w:rsid w:val="00161330"/>
    <w:pPr>
      <w:ind w:left="2268" w:hanging="283"/>
    </w:pPr>
  </w:style>
  <w:style w:type="paragraph" w:styleId="Absolutt" w:customStyle="1">
    <w:name w:val="Absolutt"/>
    <w:basedOn w:val="Normal"/>
    <w:rsid w:val="00161330"/>
    <w:rPr>
      <w:rFonts w:ascii="Courier New" w:hAnsi="Courier New"/>
      <w:sz w:val="20"/>
    </w:rPr>
  </w:style>
  <w:style w:type="paragraph" w:styleId="Tabell3" w:customStyle="1">
    <w:name w:val="Tabell 3"/>
    <w:basedOn w:val="Normal"/>
    <w:rsid w:val="00161330"/>
    <w:rPr>
      <w:sz w:val="20"/>
    </w:rPr>
  </w:style>
  <w:style w:type="paragraph" w:styleId="Topptekst">
    <w:name w:val="header"/>
    <w:basedOn w:val="Normal"/>
    <w:rsid w:val="00161330"/>
    <w:pPr>
      <w:pBdr>
        <w:bottom w:val="single" w:color="auto" w:sz="6" w:space="3"/>
      </w:pBdr>
      <w:tabs>
        <w:tab w:val="right" w:pos="8306"/>
      </w:tabs>
    </w:pPr>
    <w:rPr>
      <w:rFonts w:ascii="Arial" w:hAnsi="Arial"/>
      <w:b/>
    </w:rPr>
  </w:style>
  <w:style w:type="paragraph" w:styleId="Bunntekst">
    <w:name w:val="footer"/>
    <w:basedOn w:val="Normal"/>
    <w:rsid w:val="00161330"/>
    <w:pPr>
      <w:pBdr>
        <w:top w:val="single" w:color="auto" w:sz="6" w:space="3"/>
      </w:pBdr>
      <w:tabs>
        <w:tab w:val="center" w:pos="4153"/>
        <w:tab w:val="right" w:pos="8306"/>
      </w:tabs>
      <w:jc w:val="center"/>
    </w:pPr>
    <w:rPr>
      <w:rFonts w:ascii="Arial" w:hAnsi="Arial"/>
      <w:sz w:val="20"/>
    </w:rPr>
  </w:style>
  <w:style w:type="character" w:styleId="Sidetall">
    <w:name w:val="page number"/>
    <w:basedOn w:val="Standardskriftforavsnitt"/>
    <w:rsid w:val="00161330"/>
  </w:style>
  <w:style w:type="paragraph" w:styleId="Tabelltekst" w:customStyle="1">
    <w:name w:val="Tabelltekst"/>
    <w:basedOn w:val="Normal"/>
    <w:rsid w:val="00161330"/>
    <w:pPr>
      <w:widowControl w:val="0"/>
    </w:pPr>
    <w:rPr>
      <w:sz w:val="18"/>
    </w:rPr>
  </w:style>
  <w:style w:type="paragraph" w:styleId="Tett" w:customStyle="1">
    <w:name w:val="Tett"/>
    <w:basedOn w:val="Normal"/>
    <w:rsid w:val="00161330"/>
    <w:pPr>
      <w:keepNext/>
      <w:keepLines/>
      <w:widowControl w:val="0"/>
      <w:spacing w:after="120"/>
      <w:ind w:left="3970" w:hanging="1276"/>
    </w:pPr>
    <w:rPr>
      <w:spacing w:val="-10"/>
      <w:sz w:val="20"/>
    </w:rPr>
  </w:style>
  <w:style w:type="paragraph" w:styleId="Tabelltekst2" w:customStyle="1">
    <w:name w:val="Tabelltekst2"/>
    <w:basedOn w:val="Normal"/>
    <w:next w:val="Normal"/>
    <w:rsid w:val="00161330"/>
    <w:rPr>
      <w:sz w:val="16"/>
    </w:rPr>
  </w:style>
  <w:style w:type="paragraph" w:styleId="Eksempel2" w:customStyle="1">
    <w:name w:val="Eksempel 2"/>
    <w:basedOn w:val="Normal"/>
    <w:rsid w:val="00161330"/>
    <w:rPr>
      <w:rFonts w:ascii="Courier New" w:hAnsi="Courier New"/>
      <w:sz w:val="16"/>
    </w:rPr>
  </w:style>
  <w:style w:type="paragraph" w:styleId="termdef" w:customStyle="1">
    <w:name w:val="term_def"/>
    <w:basedOn w:val="Normal"/>
    <w:rsid w:val="00161330"/>
    <w:pPr>
      <w:ind w:left="2098" w:hanging="1418"/>
    </w:pPr>
    <w:rPr>
      <w:sz w:val="20"/>
    </w:rPr>
  </w:style>
  <w:style w:type="paragraph" w:styleId="Blank" w:customStyle="1">
    <w:name w:val="Blank"/>
    <w:basedOn w:val="Normal"/>
    <w:next w:val="Normal"/>
    <w:rsid w:val="00161330"/>
    <w:pPr>
      <w:pageBreakBefore/>
      <w:widowControl w:val="0"/>
      <w:spacing w:before="5670"/>
      <w:jc w:val="center"/>
    </w:pPr>
  </w:style>
  <w:style w:type="paragraph" w:styleId="Begrep" w:customStyle="1">
    <w:name w:val="Begrep"/>
    <w:basedOn w:val="Normal"/>
    <w:rsid w:val="00161330"/>
    <w:pPr>
      <w:ind w:left="2705" w:hanging="720"/>
    </w:pPr>
  </w:style>
  <w:style w:type="paragraph" w:styleId="anormal" w:customStyle="1">
    <w:name w:val="anormal"/>
    <w:basedOn w:val="Normal"/>
    <w:rsid w:val="00161330"/>
    <w:rPr>
      <w:sz w:val="20"/>
    </w:rPr>
  </w:style>
  <w:style w:type="paragraph" w:styleId="tettinn" w:customStyle="1">
    <w:name w:val="tett_inn"/>
    <w:basedOn w:val="Tett"/>
    <w:rsid w:val="00161330"/>
    <w:pPr>
      <w:ind w:left="5529"/>
    </w:pPr>
  </w:style>
  <w:style w:type="paragraph" w:styleId="Brdtekst">
    <w:name w:val="Body Text"/>
    <w:basedOn w:val="Normal"/>
    <w:rsid w:val="00161330"/>
    <w:rPr>
      <w:b/>
      <w:sz w:val="20"/>
    </w:rPr>
  </w:style>
  <w:style w:type="paragraph" w:styleId="strekpkt" w:customStyle="1">
    <w:name w:val="strekpkt"/>
    <w:basedOn w:val="anormal"/>
    <w:rsid w:val="00161330"/>
    <w:pPr>
      <w:ind w:left="1077" w:hanging="283"/>
    </w:pPr>
  </w:style>
  <w:style w:type="paragraph" w:styleId="Overskrift" w:customStyle="1">
    <w:name w:val="Overskrift"/>
    <w:basedOn w:val="Topptekst"/>
    <w:rsid w:val="00161330"/>
  </w:style>
  <w:style w:type="paragraph" w:styleId="Brdtekst2">
    <w:name w:val="Body Text 2"/>
    <w:basedOn w:val="Normal"/>
    <w:rsid w:val="00161330"/>
    <w:rPr>
      <w:i/>
      <w:sz w:val="20"/>
    </w:rPr>
  </w:style>
  <w:style w:type="character" w:styleId="Hyperkobling">
    <w:name w:val="Hyperlink"/>
    <w:basedOn w:val="Standardskriftforavsnitt"/>
    <w:uiPriority w:val="99"/>
    <w:rsid w:val="00161330"/>
    <w:rPr>
      <w:color w:val="0000FF"/>
      <w:u w:val="single"/>
    </w:rPr>
  </w:style>
  <w:style w:type="paragraph" w:styleId="Tabletext" w:customStyle="1">
    <w:name w:val="Table text"/>
    <w:rsid w:val="00161330"/>
    <w:rPr>
      <w:rFonts w:ascii="Helvetica" w:hAnsi="Helvetica"/>
      <w:sz w:val="16"/>
      <w:lang w:val="en-GB"/>
    </w:rPr>
  </w:style>
  <w:style w:type="paragraph" w:styleId="INNH1">
    <w:name w:val="toc 1"/>
    <w:basedOn w:val="Normal"/>
    <w:next w:val="Normal"/>
    <w:autoRedefine/>
    <w:uiPriority w:val="39"/>
    <w:unhideWhenUsed/>
    <w:qFormat/>
    <w:rsid w:val="00DE60F4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INNH2">
    <w:name w:val="toc 2"/>
    <w:basedOn w:val="Normal"/>
    <w:next w:val="Normal"/>
    <w:autoRedefine/>
    <w:uiPriority w:val="39"/>
    <w:unhideWhenUsed/>
    <w:qFormat/>
    <w:rsid w:val="003650F2"/>
    <w:pPr>
      <w:ind w:left="220"/>
    </w:pPr>
    <w:rPr>
      <w:rFonts w:asciiTheme="minorHAnsi" w:hAnsiTheme="minorHAnsi"/>
      <w:smallCaps/>
      <w:sz w:val="20"/>
      <w:szCs w:val="20"/>
    </w:rPr>
  </w:style>
  <w:style w:type="paragraph" w:styleId="INNH3">
    <w:name w:val="toc 3"/>
    <w:basedOn w:val="Normal"/>
    <w:next w:val="Normal"/>
    <w:autoRedefine/>
    <w:uiPriority w:val="39"/>
    <w:unhideWhenUsed/>
    <w:qFormat/>
    <w:rsid w:val="003650F2"/>
    <w:pPr>
      <w:ind w:left="440"/>
    </w:pPr>
    <w:rPr>
      <w:rFonts w:asciiTheme="minorHAnsi" w:hAnsiTheme="minorHAnsi"/>
      <w:i/>
      <w:iCs/>
      <w:sz w:val="20"/>
      <w:szCs w:val="20"/>
    </w:rPr>
  </w:style>
  <w:style w:type="paragraph" w:styleId="INNH4">
    <w:name w:val="toc 4"/>
    <w:basedOn w:val="Normal"/>
    <w:next w:val="Normal"/>
    <w:autoRedefine/>
    <w:uiPriority w:val="39"/>
    <w:rsid w:val="00161330"/>
    <w:pPr>
      <w:ind w:left="660"/>
    </w:pPr>
    <w:rPr>
      <w:rFonts w:asciiTheme="minorHAnsi" w:hAnsiTheme="minorHAnsi"/>
      <w:sz w:val="18"/>
      <w:szCs w:val="18"/>
    </w:rPr>
  </w:style>
  <w:style w:type="paragraph" w:styleId="INNH5">
    <w:name w:val="toc 5"/>
    <w:basedOn w:val="Normal"/>
    <w:next w:val="Normal"/>
    <w:autoRedefine/>
    <w:uiPriority w:val="39"/>
    <w:rsid w:val="00161330"/>
    <w:pPr>
      <w:ind w:left="880"/>
    </w:pPr>
    <w:rPr>
      <w:rFonts w:asciiTheme="minorHAnsi" w:hAnsiTheme="minorHAnsi"/>
      <w:sz w:val="18"/>
      <w:szCs w:val="18"/>
    </w:rPr>
  </w:style>
  <w:style w:type="paragraph" w:styleId="INNH6">
    <w:name w:val="toc 6"/>
    <w:basedOn w:val="Normal"/>
    <w:next w:val="Normal"/>
    <w:autoRedefine/>
    <w:uiPriority w:val="39"/>
    <w:rsid w:val="00161330"/>
    <w:pPr>
      <w:ind w:left="1100"/>
    </w:pPr>
    <w:rPr>
      <w:rFonts w:asciiTheme="minorHAnsi" w:hAnsiTheme="minorHAnsi"/>
      <w:sz w:val="18"/>
      <w:szCs w:val="18"/>
    </w:rPr>
  </w:style>
  <w:style w:type="paragraph" w:styleId="INNH7">
    <w:name w:val="toc 7"/>
    <w:basedOn w:val="Normal"/>
    <w:next w:val="Normal"/>
    <w:autoRedefine/>
    <w:semiHidden/>
    <w:rsid w:val="00161330"/>
    <w:pPr>
      <w:ind w:left="1320"/>
    </w:pPr>
    <w:rPr>
      <w:rFonts w:asciiTheme="minorHAnsi" w:hAnsiTheme="minorHAnsi"/>
      <w:sz w:val="18"/>
      <w:szCs w:val="18"/>
    </w:rPr>
  </w:style>
  <w:style w:type="paragraph" w:styleId="INNH8">
    <w:name w:val="toc 8"/>
    <w:basedOn w:val="Normal"/>
    <w:next w:val="Normal"/>
    <w:autoRedefine/>
    <w:semiHidden/>
    <w:rsid w:val="00161330"/>
    <w:pPr>
      <w:ind w:left="1540"/>
    </w:pPr>
    <w:rPr>
      <w:rFonts w:asciiTheme="minorHAnsi" w:hAnsiTheme="minorHAnsi"/>
      <w:sz w:val="18"/>
      <w:szCs w:val="18"/>
    </w:rPr>
  </w:style>
  <w:style w:type="paragraph" w:styleId="INNH9">
    <w:name w:val="toc 9"/>
    <w:basedOn w:val="Normal"/>
    <w:next w:val="Normal"/>
    <w:autoRedefine/>
    <w:semiHidden/>
    <w:rsid w:val="00161330"/>
    <w:pPr>
      <w:ind w:left="1760"/>
    </w:pPr>
    <w:rPr>
      <w:rFonts w:asciiTheme="minorHAnsi" w:hAnsiTheme="minorHAnsi"/>
      <w:sz w:val="18"/>
      <w:szCs w:val="18"/>
    </w:rPr>
  </w:style>
  <w:style w:type="paragraph" w:styleId="Liste2">
    <w:name w:val="List 2"/>
    <w:basedOn w:val="Normal"/>
    <w:rsid w:val="00161330"/>
    <w:pPr>
      <w:ind w:left="566" w:hanging="283"/>
    </w:pPr>
    <w:rPr>
      <w:sz w:val="24"/>
    </w:rPr>
  </w:style>
  <w:style w:type="paragraph" w:styleId="Liste3">
    <w:name w:val="List 3"/>
    <w:basedOn w:val="Normal"/>
    <w:rsid w:val="00161330"/>
    <w:pPr>
      <w:ind w:left="849" w:hanging="283"/>
    </w:pPr>
    <w:rPr>
      <w:sz w:val="24"/>
    </w:rPr>
  </w:style>
  <w:style w:type="paragraph" w:styleId="Punktliste">
    <w:name w:val="List Bullet"/>
    <w:basedOn w:val="Normal"/>
    <w:autoRedefine/>
    <w:rsid w:val="00161330"/>
    <w:pPr>
      <w:ind w:left="283" w:hanging="283"/>
    </w:pPr>
    <w:rPr>
      <w:sz w:val="24"/>
    </w:rPr>
  </w:style>
  <w:style w:type="paragraph" w:styleId="Punktliste2">
    <w:name w:val="List Bullet 2"/>
    <w:basedOn w:val="Normal"/>
    <w:autoRedefine/>
    <w:rsid w:val="00161330"/>
    <w:pPr>
      <w:ind w:left="566" w:hanging="283"/>
    </w:pPr>
    <w:rPr>
      <w:sz w:val="24"/>
    </w:rPr>
  </w:style>
  <w:style w:type="paragraph" w:styleId="Liste-forts2">
    <w:name w:val="List Continue 2"/>
    <w:aliases w:val="list-2"/>
    <w:basedOn w:val="Normal"/>
    <w:rsid w:val="00161330"/>
    <w:pPr>
      <w:spacing w:after="120"/>
      <w:ind w:left="566"/>
    </w:pPr>
    <w:rPr>
      <w:sz w:val="24"/>
    </w:rPr>
  </w:style>
  <w:style w:type="paragraph" w:styleId="Tittel">
    <w:name w:val="Title"/>
    <w:basedOn w:val="Normal"/>
    <w:uiPriority w:val="10"/>
    <w:qFormat/>
    <w:rsid w:val="00161330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Brdtekstinnrykk">
    <w:name w:val="Body Text Indent"/>
    <w:basedOn w:val="Normal"/>
    <w:rsid w:val="00161330"/>
    <w:pPr>
      <w:spacing w:after="120"/>
      <w:ind w:left="283"/>
    </w:pPr>
    <w:rPr>
      <w:sz w:val="24"/>
    </w:rPr>
  </w:style>
  <w:style w:type="paragraph" w:styleId="Brdtekst3">
    <w:name w:val="Body Text 3"/>
    <w:basedOn w:val="Brdtekstinnrykk"/>
    <w:rsid w:val="00161330"/>
  </w:style>
  <w:style w:type="paragraph" w:styleId="Undertittel">
    <w:name w:val="Subtitle"/>
    <w:basedOn w:val="Normal"/>
    <w:uiPriority w:val="11"/>
    <w:qFormat/>
    <w:rsid w:val="00161330"/>
    <w:pPr>
      <w:numPr>
        <w:ilvl w:val="1"/>
      </w:numPr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Innhold2" w:customStyle="1">
    <w:name w:val="Innhold2"/>
    <w:basedOn w:val="Overskrift2"/>
    <w:rsid w:val="00161330"/>
    <w:pPr>
      <w:tabs>
        <w:tab w:val="num" w:pos="432"/>
      </w:tabs>
      <w:spacing w:before="240" w:after="60"/>
      <w:ind w:left="879" w:hanging="709"/>
      <w:outlineLvl w:val="9"/>
    </w:pPr>
    <w:rPr>
      <w:i/>
    </w:rPr>
  </w:style>
  <w:style w:type="paragraph" w:styleId="Brdtekstinnrykk21" w:customStyle="1">
    <w:name w:val="Brødtekstinnrykk 21"/>
    <w:basedOn w:val="Normal"/>
    <w:rsid w:val="00161330"/>
    <w:pPr>
      <w:ind w:left="708"/>
    </w:pPr>
    <w:rPr>
      <w:rFonts w:ascii="Courier New" w:hAnsi="Courier New"/>
      <w:sz w:val="20"/>
    </w:rPr>
  </w:style>
  <w:style w:type="paragraph" w:styleId="Brdtekst21" w:customStyle="1">
    <w:name w:val="Brødtekst 21"/>
    <w:basedOn w:val="Normal"/>
    <w:rsid w:val="00161330"/>
    <w:pPr>
      <w:ind w:left="708"/>
    </w:pPr>
    <w:rPr>
      <w:sz w:val="24"/>
    </w:rPr>
  </w:style>
  <w:style w:type="paragraph" w:styleId="Brdtekstinnrykk31" w:customStyle="1">
    <w:name w:val="Brødtekstinnrykk 31"/>
    <w:basedOn w:val="Normal"/>
    <w:rsid w:val="00161330"/>
    <w:pPr>
      <w:ind w:left="708"/>
    </w:pPr>
    <w:rPr>
      <w:b/>
      <w:sz w:val="24"/>
    </w:rPr>
  </w:style>
  <w:style w:type="paragraph" w:styleId="Fotnotetekst">
    <w:name w:val="footnote text"/>
    <w:basedOn w:val="Normal"/>
    <w:semiHidden/>
    <w:rsid w:val="00161330"/>
    <w:rPr>
      <w:sz w:val="20"/>
    </w:rPr>
  </w:style>
  <w:style w:type="paragraph" w:styleId="Vanliginnrykk">
    <w:name w:val="Normal Indent"/>
    <w:basedOn w:val="Normal"/>
    <w:rsid w:val="00161330"/>
    <w:pPr>
      <w:ind w:left="708"/>
    </w:pPr>
    <w:rPr>
      <w:sz w:val="24"/>
    </w:rPr>
  </w:style>
  <w:style w:type="paragraph" w:styleId="innh" w:customStyle="1">
    <w:name w:val="innh"/>
    <w:basedOn w:val="Normal"/>
    <w:rsid w:val="00161330"/>
    <w:rPr>
      <w:sz w:val="24"/>
    </w:rPr>
  </w:style>
  <w:style w:type="paragraph" w:styleId="innh10" w:customStyle="1">
    <w:name w:val="innh1"/>
    <w:basedOn w:val="Vanliginnrykk"/>
    <w:next w:val="Normal"/>
    <w:rsid w:val="00161330"/>
    <w:pPr>
      <w:tabs>
        <w:tab w:val="left" w:pos="1077"/>
        <w:tab w:val="left" w:leader="dot" w:pos="8647"/>
        <w:tab w:val="left" w:pos="9072"/>
      </w:tabs>
      <w:ind w:right="851"/>
      <w:jc w:val="right"/>
    </w:pPr>
  </w:style>
  <w:style w:type="paragraph" w:styleId="a2" w:customStyle="1">
    <w:name w:val="a2"/>
    <w:basedOn w:val="Overskrift1"/>
    <w:next w:val="Normal"/>
    <w:rsid w:val="00161330"/>
    <w:pPr>
      <w:suppressAutoHyphens/>
      <w:spacing w:before="260" w:after="260" w:line="260" w:lineRule="exact"/>
      <w:jc w:val="both"/>
      <w:outlineLvl w:val="9"/>
    </w:pPr>
    <w:rPr>
      <w:rFonts w:ascii="Helvetica" w:hAnsi="Helvetica"/>
      <w:color w:val="000000"/>
      <w:sz w:val="24"/>
      <w:lang w:val="fr-FR"/>
    </w:rPr>
  </w:style>
  <w:style w:type="paragraph" w:styleId="a3" w:customStyle="1">
    <w:name w:val="a3"/>
    <w:basedOn w:val="Overskrift2"/>
    <w:next w:val="Normal"/>
    <w:rsid w:val="00161330"/>
    <w:pPr>
      <w:tabs>
        <w:tab w:val="num" w:pos="432"/>
      </w:tabs>
      <w:suppressAutoHyphens/>
      <w:spacing w:after="240" w:line="240" w:lineRule="exact"/>
      <w:ind w:left="432" w:hanging="432"/>
      <w:jc w:val="both"/>
      <w:outlineLvl w:val="9"/>
    </w:pPr>
    <w:rPr>
      <w:rFonts w:ascii="Helvetica" w:hAnsi="Helvetica"/>
      <w:color w:val="000000"/>
      <w:sz w:val="22"/>
      <w:lang w:val="fr-FR"/>
    </w:rPr>
  </w:style>
  <w:style w:type="paragraph" w:styleId="a4" w:customStyle="1">
    <w:name w:val="a4"/>
    <w:basedOn w:val="Overskrift3"/>
    <w:next w:val="Normal"/>
    <w:rsid w:val="00161330"/>
    <w:pPr>
      <w:tabs>
        <w:tab w:val="num" w:pos="432"/>
      </w:tabs>
      <w:suppressAutoHyphens/>
      <w:spacing w:after="220" w:line="220" w:lineRule="exact"/>
      <w:ind w:left="432" w:hanging="432"/>
      <w:jc w:val="both"/>
      <w:outlineLvl w:val="9"/>
    </w:pPr>
    <w:rPr>
      <w:rFonts w:ascii="Helvetica" w:hAnsi="Helvetica"/>
      <w:color w:val="000000"/>
      <w:lang w:val="fr-FR"/>
    </w:rPr>
  </w:style>
  <w:style w:type="paragraph" w:styleId="a5" w:customStyle="1">
    <w:name w:val="a5"/>
    <w:basedOn w:val="Overskrift4"/>
    <w:next w:val="Normal"/>
    <w:rsid w:val="00161330"/>
    <w:pPr>
      <w:tabs>
        <w:tab w:val="num" w:pos="432"/>
      </w:tabs>
      <w:suppressAutoHyphens/>
      <w:spacing w:before="0" w:after="220" w:line="220" w:lineRule="exact"/>
      <w:ind w:left="432" w:hanging="432"/>
      <w:jc w:val="both"/>
      <w:outlineLvl w:val="9"/>
    </w:pPr>
    <w:rPr>
      <w:rFonts w:ascii="Helvetica" w:hAnsi="Helvetica"/>
      <w:color w:val="000000"/>
      <w:sz w:val="20"/>
      <w:lang w:val="fr-FR"/>
    </w:rPr>
  </w:style>
  <w:style w:type="paragraph" w:styleId="a6" w:customStyle="1">
    <w:name w:val="a6"/>
    <w:basedOn w:val="Overskrift5"/>
    <w:next w:val="Normal"/>
    <w:rsid w:val="00161330"/>
    <w:pPr>
      <w:tabs>
        <w:tab w:val="num" w:pos="432"/>
      </w:tabs>
      <w:suppressAutoHyphens/>
      <w:spacing w:before="0" w:after="220" w:line="220" w:lineRule="exact"/>
      <w:ind w:left="432" w:hanging="432"/>
      <w:jc w:val="both"/>
      <w:outlineLvl w:val="9"/>
    </w:pPr>
    <w:rPr>
      <w:rFonts w:ascii="Helvetica" w:hAnsi="Helvetica"/>
      <w:color w:val="000000"/>
      <w:sz w:val="20"/>
      <w:lang w:val="fr-FR"/>
    </w:rPr>
  </w:style>
  <w:style w:type="paragraph" w:styleId="ANNEX" w:customStyle="1">
    <w:name w:val="ANNEX"/>
    <w:basedOn w:val="Normal"/>
    <w:next w:val="Normal"/>
    <w:rsid w:val="00161330"/>
    <w:pPr>
      <w:keepNext/>
      <w:spacing w:after="760"/>
      <w:jc w:val="center"/>
    </w:pPr>
    <w:rPr>
      <w:rFonts w:ascii="Helvetica" w:hAnsi="Helvetica"/>
      <w:b/>
      <w:color w:val="000000"/>
      <w:sz w:val="28"/>
      <w:lang w:val="fr-FR"/>
    </w:rPr>
  </w:style>
  <w:style w:type="paragraph" w:styleId="Definition" w:customStyle="1">
    <w:name w:val="Definition"/>
    <w:basedOn w:val="Normal"/>
    <w:rsid w:val="00161330"/>
    <w:pPr>
      <w:spacing w:after="220" w:line="260" w:lineRule="exact"/>
      <w:jc w:val="both"/>
    </w:pPr>
    <w:rPr>
      <w:rFonts w:ascii="Helvetica" w:hAnsi="Helvetica"/>
      <w:color w:val="000000"/>
      <w:sz w:val="20"/>
      <w:lang w:val="fr-FR"/>
    </w:rPr>
  </w:style>
  <w:style w:type="paragraph" w:styleId="Doubleindentedpara" w:customStyle="1">
    <w:name w:val="Double indented para"/>
    <w:rsid w:val="00161330"/>
    <w:pPr>
      <w:tabs>
        <w:tab w:val="left" w:pos="851"/>
        <w:tab w:val="left" w:pos="1134"/>
        <w:tab w:val="left" w:pos="1701"/>
        <w:tab w:val="left" w:pos="2268"/>
      </w:tabs>
      <w:spacing w:after="240"/>
      <w:ind w:left="567"/>
      <w:jc w:val="both"/>
    </w:pPr>
    <w:rPr>
      <w:rFonts w:ascii="Arial" w:hAnsi="Arial"/>
      <w:lang w:val="en-GB"/>
    </w:rPr>
  </w:style>
  <w:style w:type="paragraph" w:styleId="Figurefootnote" w:customStyle="1">
    <w:name w:val="Figure footnote"/>
    <w:basedOn w:val="Normal"/>
    <w:rsid w:val="00161330"/>
    <w:pPr>
      <w:keepNext/>
      <w:tabs>
        <w:tab w:val="left" w:pos="284"/>
      </w:tabs>
      <w:spacing w:before="200" w:after="220" w:line="200" w:lineRule="exact"/>
      <w:jc w:val="both"/>
    </w:pPr>
    <w:rPr>
      <w:rFonts w:ascii="Helvetica" w:hAnsi="Helvetica"/>
      <w:color w:val="000000"/>
      <w:sz w:val="18"/>
      <w:lang w:val="fr-FR"/>
    </w:rPr>
  </w:style>
  <w:style w:type="paragraph" w:styleId="Figuretitle" w:customStyle="1">
    <w:name w:val="Figure title"/>
    <w:basedOn w:val="Normal"/>
    <w:next w:val="Normal"/>
    <w:rsid w:val="00161330"/>
    <w:pPr>
      <w:suppressAutoHyphens/>
      <w:spacing w:before="220" w:after="220" w:line="220" w:lineRule="exact"/>
      <w:jc w:val="center"/>
    </w:pPr>
    <w:rPr>
      <w:rFonts w:ascii="Helvetica" w:hAnsi="Helvetica"/>
      <w:b/>
      <w:color w:val="000000"/>
      <w:sz w:val="20"/>
      <w:lang w:val="fr-FR"/>
    </w:rPr>
  </w:style>
  <w:style w:type="paragraph" w:styleId="FlagPic" w:customStyle="1">
    <w:name w:val="FlagPic"/>
    <w:rsid w:val="00161330"/>
    <w:rPr>
      <w:rFonts w:ascii="Tms Rmn" w:hAnsi="Tms Rmn"/>
      <w:sz w:val="3276"/>
      <w:lang w:val="en-US"/>
    </w:rPr>
  </w:style>
  <w:style w:type="character" w:styleId="Fotnotereferanse">
    <w:name w:val="footnote reference"/>
    <w:basedOn w:val="Standardskriftforavsnitt"/>
    <w:semiHidden/>
    <w:rsid w:val="00161330"/>
    <w:rPr>
      <w:rFonts w:ascii="Helvetica" w:hAnsi="Helvetica"/>
      <w:position w:val="6"/>
      <w:sz w:val="16"/>
      <w:vertAlign w:val="baseline"/>
    </w:rPr>
  </w:style>
  <w:style w:type="paragraph" w:styleId="Formula" w:customStyle="1">
    <w:name w:val="Formula"/>
    <w:basedOn w:val="Normal"/>
    <w:next w:val="Normal"/>
    <w:rsid w:val="00161330"/>
    <w:pPr>
      <w:tabs>
        <w:tab w:val="right" w:pos="10234"/>
      </w:tabs>
      <w:spacing w:after="220"/>
      <w:ind w:left="400"/>
      <w:jc w:val="both"/>
    </w:pPr>
    <w:rPr>
      <w:rFonts w:ascii="Helvetica" w:hAnsi="Helvetica"/>
      <w:color w:val="000000"/>
      <w:sz w:val="20"/>
      <w:lang w:val="fr-FR"/>
    </w:rPr>
  </w:style>
  <w:style w:type="paragraph" w:styleId="Introduction" w:customStyle="1">
    <w:name w:val="Introduction"/>
    <w:basedOn w:val="Overskrift2"/>
    <w:next w:val="Normal"/>
    <w:rsid w:val="00161330"/>
    <w:pPr>
      <w:tabs>
        <w:tab w:val="num" w:pos="432"/>
      </w:tabs>
      <w:suppressAutoHyphens/>
      <w:spacing w:before="960" w:after="260" w:line="260" w:lineRule="exact"/>
      <w:ind w:left="432" w:hanging="432"/>
      <w:jc w:val="both"/>
      <w:outlineLvl w:val="9"/>
    </w:pPr>
    <w:rPr>
      <w:rFonts w:ascii="Helvetica" w:hAnsi="Helvetica"/>
      <w:color w:val="000000"/>
      <w:lang w:val="fr-FR"/>
    </w:rPr>
  </w:style>
  <w:style w:type="paragraph" w:styleId="Liste-forts3">
    <w:name w:val="List Continue 3"/>
    <w:aliases w:val="list-3"/>
    <w:basedOn w:val="Normal"/>
    <w:rsid w:val="00161330"/>
    <w:pPr>
      <w:tabs>
        <w:tab w:val="left" w:pos="1600"/>
      </w:tabs>
      <w:spacing w:after="220"/>
      <w:ind w:left="1202" w:hanging="403"/>
      <w:jc w:val="both"/>
    </w:pPr>
    <w:rPr>
      <w:rFonts w:ascii="Helvetica" w:hAnsi="Helvetica"/>
      <w:color w:val="000000"/>
      <w:sz w:val="20"/>
      <w:lang w:val="fr-FR"/>
    </w:rPr>
  </w:style>
  <w:style w:type="paragraph" w:styleId="Liste-forts4">
    <w:name w:val="List Continue 4"/>
    <w:aliases w:val="list-4"/>
    <w:basedOn w:val="Normal"/>
    <w:rsid w:val="00161330"/>
    <w:pPr>
      <w:tabs>
        <w:tab w:val="left" w:pos="2000"/>
      </w:tabs>
      <w:spacing w:after="220"/>
      <w:ind w:left="1605" w:hanging="403"/>
      <w:jc w:val="both"/>
    </w:pPr>
    <w:rPr>
      <w:rFonts w:ascii="Helvetica" w:hAnsi="Helvetica"/>
      <w:color w:val="000000"/>
      <w:sz w:val="20"/>
      <w:lang w:val="fr-FR"/>
    </w:rPr>
  </w:style>
  <w:style w:type="paragraph" w:styleId="Liste-forts">
    <w:name w:val="List Continue"/>
    <w:aliases w:val="list-1"/>
    <w:basedOn w:val="Normal"/>
    <w:rsid w:val="00161330"/>
    <w:pPr>
      <w:tabs>
        <w:tab w:val="left" w:pos="800"/>
      </w:tabs>
      <w:spacing w:after="220"/>
      <w:ind w:left="403" w:hanging="403"/>
      <w:jc w:val="both"/>
    </w:pPr>
    <w:rPr>
      <w:rFonts w:ascii="Helvetica" w:hAnsi="Helvetica"/>
      <w:color w:val="000000"/>
      <w:sz w:val="20"/>
      <w:lang w:val="fr-FR"/>
    </w:rPr>
  </w:style>
  <w:style w:type="paragraph" w:styleId="p1" w:customStyle="1">
    <w:name w:val="p1"/>
    <w:basedOn w:val="Normal"/>
    <w:rsid w:val="00161330"/>
    <w:pPr>
      <w:spacing w:before="180" w:line="40" w:lineRule="atLeast"/>
      <w:jc w:val="both"/>
    </w:pPr>
    <w:rPr>
      <w:rFonts w:ascii="Helvetica" w:hAnsi="Helvetica"/>
      <w:color w:val="000000"/>
      <w:sz w:val="20"/>
    </w:rPr>
  </w:style>
  <w:style w:type="paragraph" w:styleId="p2" w:customStyle="1">
    <w:name w:val="p2"/>
    <w:basedOn w:val="Normal"/>
    <w:next w:val="Normal"/>
    <w:rsid w:val="00161330"/>
    <w:pPr>
      <w:spacing w:after="220"/>
      <w:jc w:val="both"/>
    </w:pPr>
    <w:rPr>
      <w:rFonts w:ascii="Helvetica" w:hAnsi="Helvetica"/>
      <w:color w:val="000000"/>
      <w:sz w:val="20"/>
      <w:lang w:val="fr-FR"/>
    </w:rPr>
  </w:style>
  <w:style w:type="paragraph" w:styleId="p3" w:customStyle="1">
    <w:name w:val="p3"/>
    <w:basedOn w:val="Normal"/>
    <w:next w:val="Normal"/>
    <w:rsid w:val="00161330"/>
    <w:pPr>
      <w:spacing w:after="220"/>
      <w:jc w:val="both"/>
    </w:pPr>
    <w:rPr>
      <w:rFonts w:ascii="Helvetica" w:hAnsi="Helvetica"/>
      <w:color w:val="000000"/>
      <w:sz w:val="20"/>
      <w:lang w:val="fr-FR"/>
    </w:rPr>
  </w:style>
  <w:style w:type="paragraph" w:styleId="p4" w:customStyle="1">
    <w:name w:val="p4"/>
    <w:basedOn w:val="Normal"/>
    <w:next w:val="Normal"/>
    <w:rsid w:val="00161330"/>
    <w:pPr>
      <w:spacing w:after="220"/>
      <w:jc w:val="both"/>
    </w:pPr>
    <w:rPr>
      <w:rFonts w:ascii="Helvetica" w:hAnsi="Helvetica"/>
      <w:color w:val="000000"/>
      <w:sz w:val="20"/>
      <w:lang w:val="fr-FR"/>
    </w:rPr>
  </w:style>
  <w:style w:type="paragraph" w:styleId="p5" w:customStyle="1">
    <w:name w:val="p5"/>
    <w:basedOn w:val="Normal"/>
    <w:next w:val="Normal"/>
    <w:rsid w:val="00161330"/>
    <w:pPr>
      <w:spacing w:after="220"/>
      <w:jc w:val="both"/>
    </w:pPr>
    <w:rPr>
      <w:rFonts w:ascii="Helvetica" w:hAnsi="Helvetica"/>
      <w:color w:val="000000"/>
      <w:sz w:val="20"/>
      <w:lang w:val="fr-FR"/>
    </w:rPr>
  </w:style>
  <w:style w:type="paragraph" w:styleId="p6" w:customStyle="1">
    <w:name w:val="p6"/>
    <w:basedOn w:val="Normal"/>
    <w:next w:val="Normal"/>
    <w:rsid w:val="00161330"/>
    <w:pPr>
      <w:spacing w:after="220"/>
      <w:jc w:val="both"/>
    </w:pPr>
    <w:rPr>
      <w:rFonts w:ascii="Helvetica" w:hAnsi="Helvetica"/>
      <w:color w:val="000000"/>
      <w:sz w:val="20"/>
      <w:lang w:val="fr-FR"/>
    </w:rPr>
  </w:style>
  <w:style w:type="paragraph" w:styleId="Special" w:customStyle="1">
    <w:name w:val="Special"/>
    <w:basedOn w:val="Normal"/>
    <w:next w:val="Normal"/>
    <w:rsid w:val="00161330"/>
    <w:pPr>
      <w:spacing w:after="220"/>
      <w:jc w:val="both"/>
    </w:pPr>
    <w:rPr>
      <w:rFonts w:ascii="Helvetica" w:hAnsi="Helvetica"/>
      <w:color w:val="000000"/>
      <w:sz w:val="20"/>
      <w:lang w:val="fr-FR"/>
    </w:rPr>
  </w:style>
  <w:style w:type="paragraph" w:styleId="Tablefootnote" w:customStyle="1">
    <w:name w:val="Table footnote"/>
    <w:basedOn w:val="Normal"/>
    <w:rsid w:val="00161330"/>
    <w:pPr>
      <w:tabs>
        <w:tab w:val="left" w:pos="284"/>
      </w:tabs>
      <w:spacing w:before="100" w:after="100" w:line="200" w:lineRule="exact"/>
      <w:jc w:val="both"/>
    </w:pPr>
    <w:rPr>
      <w:rFonts w:ascii="Helvetica" w:hAnsi="Helvetica"/>
      <w:color w:val="000000"/>
      <w:sz w:val="18"/>
      <w:lang w:val="fr-FR"/>
    </w:rPr>
  </w:style>
  <w:style w:type="paragraph" w:styleId="Tabletitle" w:customStyle="1">
    <w:name w:val="Table title"/>
    <w:basedOn w:val="Normal"/>
    <w:next w:val="Normal"/>
    <w:rsid w:val="00161330"/>
    <w:pPr>
      <w:keepNext/>
      <w:suppressAutoHyphens/>
      <w:spacing w:before="120" w:after="110" w:line="220" w:lineRule="exact"/>
      <w:jc w:val="center"/>
    </w:pPr>
    <w:rPr>
      <w:rFonts w:ascii="Helvetica" w:hAnsi="Helvetica"/>
      <w:b/>
      <w:sz w:val="20"/>
      <w:lang w:val="fr-FR"/>
    </w:rPr>
  </w:style>
  <w:style w:type="character" w:styleId="TableFootNoteXref" w:customStyle="1">
    <w:name w:val="TableFootNoteXref"/>
    <w:rsid w:val="00161330"/>
    <w:rPr>
      <w:position w:val="6"/>
      <w:sz w:val="16"/>
    </w:rPr>
  </w:style>
  <w:style w:type="paragraph" w:styleId="Terms" w:customStyle="1">
    <w:name w:val="Term(s)"/>
    <w:basedOn w:val="Normal"/>
    <w:next w:val="Definition"/>
    <w:rsid w:val="00161330"/>
    <w:pPr>
      <w:keepNext/>
      <w:tabs>
        <w:tab w:val="left" w:pos="567"/>
      </w:tabs>
      <w:spacing w:line="220" w:lineRule="exact"/>
    </w:pPr>
    <w:rPr>
      <w:rFonts w:ascii="Helvetica" w:hAnsi="Helvetica"/>
      <w:b/>
      <w:color w:val="000000"/>
      <w:sz w:val="20"/>
      <w:lang w:val="fr-FR"/>
    </w:rPr>
  </w:style>
  <w:style w:type="paragraph" w:styleId="zzContents" w:customStyle="1">
    <w:name w:val="zzContents"/>
    <w:basedOn w:val="Introduction"/>
    <w:next w:val="INNH1"/>
    <w:rsid w:val="00161330"/>
    <w:pPr>
      <w:jc w:val="left"/>
    </w:pPr>
  </w:style>
  <w:style w:type="paragraph" w:styleId="zzCover" w:customStyle="1">
    <w:name w:val="zzCover"/>
    <w:basedOn w:val="Normal"/>
    <w:rsid w:val="00161330"/>
    <w:pPr>
      <w:spacing w:after="220"/>
      <w:jc w:val="right"/>
    </w:pPr>
    <w:rPr>
      <w:rFonts w:ascii="Helvetica" w:hAnsi="Helvetica"/>
      <w:b/>
      <w:color w:val="000000"/>
      <w:sz w:val="24"/>
      <w:lang w:val="fr-FR"/>
    </w:rPr>
  </w:style>
  <w:style w:type="paragraph" w:styleId="zzForeword" w:customStyle="1">
    <w:name w:val="zzForeword"/>
    <w:basedOn w:val="Introduction"/>
    <w:next w:val="Normal"/>
    <w:rsid w:val="00161330"/>
    <w:pPr>
      <w:jc w:val="left"/>
    </w:pPr>
  </w:style>
  <w:style w:type="paragraph" w:styleId="zzHelp" w:customStyle="1">
    <w:name w:val="zzHelp"/>
    <w:basedOn w:val="Normal"/>
    <w:rsid w:val="00161330"/>
    <w:pPr>
      <w:spacing w:after="220" w:line="220" w:lineRule="exact"/>
      <w:jc w:val="both"/>
    </w:pPr>
    <w:rPr>
      <w:rFonts w:ascii="Helvetica" w:hAnsi="Helvetica"/>
      <w:color w:val="008000"/>
      <w:sz w:val="20"/>
      <w:lang w:val="fr-FR"/>
    </w:rPr>
  </w:style>
  <w:style w:type="character" w:styleId="zzISOSTDAutomation" w:customStyle="1">
    <w:name w:val="zzISOSTDAutomation"/>
    <w:rsid w:val="00161330"/>
    <w:rPr>
      <w:b/>
    </w:rPr>
  </w:style>
  <w:style w:type="character" w:styleId="zzNormalFont" w:customStyle="1">
    <w:name w:val="zzNormalFont"/>
    <w:basedOn w:val="Standardskriftforavsnitt"/>
    <w:rsid w:val="00161330"/>
  </w:style>
  <w:style w:type="paragraph" w:styleId="zzSTDTitle" w:customStyle="1">
    <w:name w:val="zzSTDTitle"/>
    <w:basedOn w:val="Normal"/>
    <w:rsid w:val="00161330"/>
    <w:pPr>
      <w:pageBreakBefore/>
      <w:suppressAutoHyphens/>
      <w:spacing w:before="960" w:after="760" w:line="340" w:lineRule="exact"/>
    </w:pPr>
    <w:rPr>
      <w:rFonts w:ascii="Helvetica" w:hAnsi="Helvetica"/>
      <w:b/>
      <w:color w:val="000000"/>
      <w:sz w:val="32"/>
      <w:lang w:val="fr-FR"/>
    </w:rPr>
  </w:style>
  <w:style w:type="paragraph" w:styleId="artist" w:customStyle="1">
    <w:name w:val="artist"/>
    <w:rsid w:val="00161330"/>
    <w:rPr>
      <w:lang w:val="en-US"/>
    </w:rPr>
  </w:style>
  <w:style w:type="character" w:styleId="CODE" w:customStyle="1">
    <w:name w:val="CODE"/>
    <w:basedOn w:val="Standardskriftforavsnitt"/>
    <w:rsid w:val="00161330"/>
    <w:rPr>
      <w:rFonts w:ascii="Courier New" w:hAnsi="Courier New"/>
    </w:rPr>
  </w:style>
  <w:style w:type="paragraph" w:styleId="Hilsen">
    <w:name w:val="Closing"/>
    <w:basedOn w:val="Normal"/>
    <w:rsid w:val="00161330"/>
    <w:pPr>
      <w:spacing w:after="220"/>
      <w:ind w:left="4252"/>
      <w:jc w:val="both"/>
    </w:pPr>
    <w:rPr>
      <w:rFonts w:ascii="Helvetica" w:hAnsi="Helvetica"/>
      <w:color w:val="000000"/>
      <w:sz w:val="20"/>
      <w:lang w:val="fr-FR"/>
    </w:rPr>
  </w:style>
  <w:style w:type="paragraph" w:styleId="ISOLogo" w:customStyle="1">
    <w:name w:val="ISOLogo"/>
    <w:rsid w:val="00161330"/>
    <w:pPr>
      <w:spacing w:before="180" w:line="40" w:lineRule="atLeast"/>
      <w:jc w:val="both"/>
    </w:pPr>
    <w:rPr>
      <w:rFonts w:ascii="Helvetica" w:hAnsi="Helvetica"/>
      <w:color w:val="000000"/>
      <w:lang w:val="en-GB"/>
    </w:rPr>
  </w:style>
  <w:style w:type="paragraph" w:styleId="Note" w:customStyle="1">
    <w:name w:val="Note"/>
    <w:basedOn w:val="Normal"/>
    <w:rsid w:val="00161330"/>
    <w:pPr>
      <w:spacing w:after="220" w:line="200" w:lineRule="exact"/>
      <w:jc w:val="both"/>
    </w:pPr>
    <w:rPr>
      <w:rFonts w:ascii="Helvetica" w:hAnsi="Helvetica"/>
      <w:color w:val="000000"/>
      <w:sz w:val="18"/>
      <w:lang w:val="fr-FR"/>
    </w:rPr>
  </w:style>
  <w:style w:type="paragraph" w:styleId="renfonc" w:customStyle="1">
    <w:name w:val="renfonc"/>
    <w:basedOn w:val="Normal"/>
    <w:rsid w:val="00161330"/>
    <w:pPr>
      <w:tabs>
        <w:tab w:val="left" w:pos="454"/>
      </w:tabs>
      <w:spacing w:after="200"/>
      <w:ind w:left="340" w:hanging="340"/>
    </w:pPr>
    <w:rPr>
      <w:rFonts w:ascii="Helvetica" w:hAnsi="Helvetica"/>
      <w:sz w:val="20"/>
    </w:rPr>
  </w:style>
  <w:style w:type="paragraph" w:styleId="section" w:customStyle="1">
    <w:name w:val="section"/>
    <w:basedOn w:val="Normal"/>
    <w:rsid w:val="00161330"/>
    <w:pPr>
      <w:keepNext/>
      <w:spacing w:after="380"/>
      <w:jc w:val="both"/>
    </w:pPr>
    <w:rPr>
      <w:rFonts w:ascii="Helvetica" w:hAnsi="Helvetica"/>
      <w:b/>
      <w:color w:val="000000"/>
      <w:sz w:val="24"/>
      <w:lang w:val="fr-FR"/>
    </w:rPr>
  </w:style>
  <w:style w:type="paragraph" w:styleId="ISOLogo1" w:customStyle="1">
    <w:name w:val="ISOLogo1"/>
    <w:rsid w:val="00161330"/>
    <w:pPr>
      <w:spacing w:after="220"/>
      <w:jc w:val="both"/>
    </w:pPr>
    <w:rPr>
      <w:rFonts w:ascii="Helvetica" w:hAnsi="Helvetica"/>
      <w:color w:val="000000"/>
      <w:lang w:val="fr-FR"/>
    </w:rPr>
  </w:style>
  <w:style w:type="paragraph" w:styleId="panel2hintE" w:customStyle="1">
    <w:name w:val="panel2hintE"/>
    <w:rsid w:val="00161330"/>
    <w:pPr>
      <w:spacing w:after="220"/>
    </w:pPr>
    <w:rPr>
      <w:rFonts w:ascii="Helvetica" w:hAnsi="Helvetica"/>
      <w:noProof/>
      <w:color w:val="000000"/>
    </w:rPr>
  </w:style>
  <w:style w:type="paragraph" w:styleId="ISOlogo0" w:customStyle="1">
    <w:name w:val="ISOlogo"/>
    <w:rsid w:val="00161330"/>
    <w:rPr>
      <w:rFonts w:ascii="Tms Rmn" w:hAnsi="Tms Rmn"/>
      <w:noProof/>
      <w:sz w:val="3276"/>
    </w:rPr>
  </w:style>
  <w:style w:type="paragraph" w:styleId="IsolibMLS" w:customStyle="1">
    <w:name w:val="IsolibMLS"/>
    <w:rsid w:val="00161330"/>
    <w:pPr>
      <w:spacing w:after="220"/>
      <w:jc w:val="both"/>
    </w:pPr>
    <w:rPr>
      <w:rFonts w:ascii="Helvetica" w:hAnsi="Helvetica"/>
      <w:color w:val="000000"/>
      <w:lang w:val="fr-FR"/>
    </w:rPr>
  </w:style>
  <w:style w:type="paragraph" w:styleId="indent" w:customStyle="1">
    <w:name w:val="indent"/>
    <w:basedOn w:val="Normal"/>
    <w:rsid w:val="00161330"/>
    <w:pPr>
      <w:tabs>
        <w:tab w:val="left" w:pos="720"/>
      </w:tabs>
      <w:ind w:left="720" w:hanging="360"/>
    </w:pPr>
    <w:rPr>
      <w:rFonts w:ascii="Helvetica" w:hAnsi="Helvetica"/>
      <w:sz w:val="24"/>
      <w:lang w:val="en-US"/>
    </w:rPr>
  </w:style>
  <w:style w:type="character" w:styleId="Linjenummer">
    <w:name w:val="line number"/>
    <w:basedOn w:val="Standardskriftforavsnitt"/>
    <w:rsid w:val="00161330"/>
  </w:style>
  <w:style w:type="paragraph" w:styleId="Heading" w:customStyle="1">
    <w:name w:val="Heading"/>
    <w:basedOn w:val="Normal"/>
    <w:rsid w:val="00161330"/>
    <w:pPr>
      <w:spacing w:before="120" w:line="360" w:lineRule="auto"/>
    </w:pPr>
    <w:rPr>
      <w:rFonts w:ascii="Helvetica" w:hAnsi="Helvetica"/>
      <w:b/>
      <w:sz w:val="28"/>
      <w:lang w:val="en-US"/>
    </w:rPr>
  </w:style>
  <w:style w:type="paragraph" w:styleId="Body" w:customStyle="1">
    <w:name w:val="Body"/>
    <w:basedOn w:val="Normal"/>
    <w:rsid w:val="00161330"/>
    <w:rPr>
      <w:sz w:val="24"/>
      <w:lang w:val="en-US"/>
    </w:rPr>
  </w:style>
  <w:style w:type="paragraph" w:styleId="CellBody" w:customStyle="1">
    <w:name w:val="CellBody"/>
    <w:basedOn w:val="Normal"/>
    <w:rsid w:val="00161330"/>
    <w:rPr>
      <w:sz w:val="24"/>
      <w:lang w:val="en-US"/>
    </w:rPr>
  </w:style>
  <w:style w:type="paragraph" w:styleId="CellHeading" w:customStyle="1">
    <w:name w:val="CellHeading"/>
    <w:basedOn w:val="Normal"/>
    <w:rsid w:val="00161330"/>
    <w:rPr>
      <w:sz w:val="24"/>
      <w:lang w:val="en-US"/>
    </w:rPr>
  </w:style>
  <w:style w:type="paragraph" w:styleId="Footnote" w:customStyle="1">
    <w:name w:val="Footnote"/>
    <w:basedOn w:val="Normal"/>
    <w:rsid w:val="00161330"/>
    <w:rPr>
      <w:sz w:val="24"/>
      <w:lang w:val="en-US"/>
    </w:rPr>
  </w:style>
  <w:style w:type="paragraph" w:styleId="TableFootnote0" w:customStyle="1">
    <w:name w:val="TableFootnote"/>
    <w:basedOn w:val="Normal"/>
    <w:rsid w:val="00161330"/>
    <w:rPr>
      <w:sz w:val="24"/>
      <w:lang w:val="en-US"/>
    </w:rPr>
  </w:style>
  <w:style w:type="paragraph" w:styleId="TableTitle0" w:customStyle="1">
    <w:name w:val="TableTitle"/>
    <w:basedOn w:val="Normal"/>
    <w:rsid w:val="00161330"/>
    <w:rPr>
      <w:sz w:val="24"/>
      <w:lang w:val="en-US"/>
    </w:rPr>
  </w:style>
  <w:style w:type="paragraph" w:styleId="cc" w:customStyle="1">
    <w:name w:val="cc"/>
    <w:basedOn w:val="Normal"/>
    <w:rsid w:val="00161330"/>
    <w:rPr>
      <w:sz w:val="24"/>
      <w:lang w:val="en-US"/>
    </w:rPr>
  </w:style>
  <w:style w:type="paragraph" w:styleId="CopyTo" w:customStyle="1">
    <w:name w:val="CopyTo"/>
    <w:basedOn w:val="Normal"/>
    <w:rsid w:val="00161330"/>
    <w:rPr>
      <w:sz w:val="24"/>
      <w:lang w:val="en-US"/>
    </w:rPr>
  </w:style>
  <w:style w:type="paragraph" w:styleId="From" w:customStyle="1">
    <w:name w:val="From"/>
    <w:basedOn w:val="Normal"/>
    <w:rsid w:val="00161330"/>
    <w:rPr>
      <w:sz w:val="24"/>
      <w:lang w:val="en-US"/>
    </w:rPr>
  </w:style>
  <w:style w:type="paragraph" w:styleId="Subject" w:customStyle="1">
    <w:name w:val="Subject"/>
    <w:basedOn w:val="Normal"/>
    <w:rsid w:val="00161330"/>
    <w:rPr>
      <w:sz w:val="24"/>
      <w:lang w:val="en-US"/>
    </w:rPr>
  </w:style>
  <w:style w:type="paragraph" w:styleId="Through" w:customStyle="1">
    <w:name w:val="Through"/>
    <w:basedOn w:val="Normal"/>
    <w:rsid w:val="00161330"/>
    <w:rPr>
      <w:sz w:val="24"/>
      <w:lang w:val="en-US"/>
    </w:rPr>
  </w:style>
  <w:style w:type="paragraph" w:styleId="To" w:customStyle="1">
    <w:name w:val="To"/>
    <w:basedOn w:val="Normal"/>
    <w:rsid w:val="00161330"/>
    <w:rPr>
      <w:sz w:val="24"/>
      <w:lang w:val="en-US"/>
    </w:rPr>
  </w:style>
  <w:style w:type="paragraph" w:styleId="bullet" w:customStyle="1">
    <w:name w:val="bullet"/>
    <w:basedOn w:val="Normal"/>
    <w:rsid w:val="00161330"/>
    <w:pPr>
      <w:ind w:left="720" w:hanging="180"/>
    </w:pPr>
    <w:rPr>
      <w:rFonts w:ascii="Times" w:hAnsi="Times"/>
      <w:sz w:val="24"/>
      <w:lang w:val="en-US"/>
    </w:rPr>
  </w:style>
  <w:style w:type="paragraph" w:styleId="Heading0" w:customStyle="1">
    <w:name w:val="Heading 0"/>
    <w:basedOn w:val="Heading"/>
    <w:rsid w:val="00161330"/>
    <w:rPr>
      <w:b w:val="0"/>
      <w:sz w:val="24"/>
    </w:rPr>
  </w:style>
  <w:style w:type="paragraph" w:styleId="indent2" w:customStyle="1">
    <w:name w:val="indent 2"/>
    <w:basedOn w:val="indent"/>
    <w:rsid w:val="00161330"/>
    <w:pPr>
      <w:tabs>
        <w:tab w:val="clear" w:pos="720"/>
      </w:tabs>
      <w:ind w:left="2430" w:hanging="1890"/>
    </w:pPr>
    <w:rPr>
      <w:b/>
    </w:rPr>
  </w:style>
  <w:style w:type="paragraph" w:styleId="bullet10" w:customStyle="1">
    <w:name w:val="bullet 1"/>
    <w:basedOn w:val="Normal"/>
    <w:rsid w:val="00161330"/>
    <w:pPr>
      <w:tabs>
        <w:tab w:val="left" w:pos="360"/>
        <w:tab w:val="left" w:pos="1080"/>
        <w:tab w:val="left" w:pos="1440"/>
        <w:tab w:val="left" w:pos="1800"/>
        <w:tab w:val="left" w:pos="9540"/>
      </w:tabs>
    </w:pPr>
    <w:rPr>
      <w:rFonts w:ascii="Helvetica" w:hAnsi="Helvetica"/>
      <w:sz w:val="24"/>
      <w:lang w:val="en-US"/>
    </w:rPr>
  </w:style>
  <w:style w:type="paragraph" w:styleId="ISOhdg10" w:customStyle="1">
    <w:name w:val="ISOhdg10"/>
    <w:basedOn w:val="Normal"/>
    <w:rsid w:val="00161330"/>
    <w:pPr>
      <w:keepNext/>
      <w:spacing w:before="240" w:after="220"/>
      <w:jc w:val="both"/>
    </w:pPr>
    <w:rPr>
      <w:rFonts w:ascii="Univers" w:hAnsi="Univers"/>
      <w:b/>
      <w:color w:val="000000"/>
      <w:sz w:val="20"/>
      <w:lang w:val="en-US"/>
    </w:rPr>
  </w:style>
  <w:style w:type="paragraph" w:styleId="ISOhdg11" w:customStyle="1">
    <w:name w:val="ISOhdg11"/>
    <w:basedOn w:val="Normal"/>
    <w:rsid w:val="00161330"/>
    <w:pPr>
      <w:keepNext/>
      <w:spacing w:before="240" w:after="220"/>
      <w:jc w:val="both"/>
    </w:pPr>
    <w:rPr>
      <w:rFonts w:ascii="Univers" w:hAnsi="Univers"/>
      <w:b/>
      <w:color w:val="000000"/>
      <w:lang w:val="en-US"/>
    </w:rPr>
  </w:style>
  <w:style w:type="paragraph" w:styleId="ISOanxHd" w:customStyle="1">
    <w:name w:val="ISOanxHd"/>
    <w:basedOn w:val="Normal"/>
    <w:rsid w:val="00161330"/>
    <w:pPr>
      <w:keepNext/>
      <w:spacing w:after="220"/>
      <w:jc w:val="center"/>
    </w:pPr>
    <w:rPr>
      <w:rFonts w:ascii="Univers" w:hAnsi="Univers"/>
      <w:b/>
      <w:color w:val="000000"/>
      <w:sz w:val="28"/>
      <w:lang w:val="en-US"/>
    </w:rPr>
  </w:style>
  <w:style w:type="paragraph" w:styleId="TextList" w:customStyle="1">
    <w:name w:val="Text List"/>
    <w:basedOn w:val="Normal"/>
    <w:next w:val="Normal"/>
    <w:rsid w:val="00161330"/>
    <w:pPr>
      <w:keepNext/>
      <w:keepLines/>
    </w:pPr>
    <w:rPr>
      <w:rFonts w:ascii="Helvetica" w:hAnsi="Helvetica"/>
      <w:sz w:val="20"/>
    </w:rPr>
  </w:style>
  <w:style w:type="paragraph" w:styleId="TextListEnd" w:customStyle="1">
    <w:name w:val="Text List End"/>
    <w:basedOn w:val="Normal"/>
    <w:next w:val="Normal"/>
    <w:rsid w:val="00161330"/>
    <w:pPr>
      <w:keepNext/>
      <w:keepLines/>
      <w:spacing w:after="220"/>
    </w:pPr>
    <w:rPr>
      <w:rFonts w:ascii="Helvetica" w:hAnsi="Helvetica"/>
      <w:sz w:val="20"/>
    </w:rPr>
  </w:style>
  <w:style w:type="paragraph" w:styleId="Dokumentkart">
    <w:name w:val="Document Map"/>
    <w:basedOn w:val="Normal"/>
    <w:semiHidden/>
    <w:rsid w:val="00161330"/>
    <w:pPr>
      <w:shd w:val="clear" w:color="auto" w:fill="000080"/>
    </w:pPr>
    <w:rPr>
      <w:rFonts w:ascii="Tahoma" w:hAnsi="Tahoma"/>
      <w:sz w:val="20"/>
    </w:rPr>
  </w:style>
  <w:style w:type="character" w:styleId="Merknadsreferanse">
    <w:name w:val="annotation reference"/>
    <w:basedOn w:val="Standardskriftforavsnitt"/>
    <w:semiHidden/>
    <w:rsid w:val="00161330"/>
    <w:rPr>
      <w:sz w:val="16"/>
    </w:rPr>
  </w:style>
  <w:style w:type="paragraph" w:styleId="Merknadstekst">
    <w:name w:val="annotation text"/>
    <w:basedOn w:val="Normal"/>
    <w:link w:val="MerknadstekstTegn"/>
    <w:semiHidden/>
    <w:rsid w:val="00161330"/>
    <w:rPr>
      <w:sz w:val="20"/>
    </w:rPr>
  </w:style>
  <w:style w:type="paragraph" w:styleId="Indeks1">
    <w:name w:val="index 1"/>
    <w:basedOn w:val="Normal"/>
    <w:next w:val="Normal"/>
    <w:autoRedefine/>
    <w:semiHidden/>
    <w:rsid w:val="00161330"/>
    <w:rPr>
      <w:sz w:val="20"/>
      <w:lang w:val="en-GB"/>
    </w:rPr>
  </w:style>
  <w:style w:type="paragraph" w:styleId="Stikkordregisteroverskrift">
    <w:name w:val="index heading"/>
    <w:basedOn w:val="Normal"/>
    <w:next w:val="Normal"/>
    <w:semiHidden/>
    <w:rsid w:val="00161330"/>
    <w:rPr>
      <w:sz w:val="20"/>
      <w:lang w:val="en-GB"/>
    </w:rPr>
  </w:style>
  <w:style w:type="paragraph" w:styleId="innh90" w:customStyle="1">
    <w:name w:val="innh 9"/>
    <w:basedOn w:val="Normal"/>
    <w:next w:val="Normal"/>
    <w:rsid w:val="00161330"/>
    <w:pPr>
      <w:tabs>
        <w:tab w:val="right" w:leader="dot" w:pos="9270"/>
      </w:tabs>
      <w:ind w:left="1540"/>
    </w:pPr>
    <w:rPr>
      <w:sz w:val="18"/>
      <w:lang w:val="en-GB"/>
    </w:rPr>
  </w:style>
  <w:style w:type="paragraph" w:styleId="SOSI1SIDE" w:customStyle="1">
    <w:name w:val="SOSI1SIDE"/>
    <w:basedOn w:val="Normal"/>
    <w:rsid w:val="00161330"/>
    <w:pPr>
      <w:ind w:left="567"/>
    </w:pPr>
    <w:rPr>
      <w:sz w:val="28"/>
      <w:lang w:val="en-GB"/>
    </w:rPr>
  </w:style>
  <w:style w:type="paragraph" w:styleId="Innrykk" w:customStyle="1">
    <w:name w:val="Innrykk"/>
    <w:basedOn w:val="Normal"/>
    <w:rsid w:val="00161330"/>
    <w:pPr>
      <w:ind w:left="2552"/>
    </w:pPr>
    <w:rPr>
      <w:sz w:val="20"/>
      <w:lang w:val="en-GB"/>
    </w:rPr>
  </w:style>
  <w:style w:type="paragraph" w:styleId="sst" w:customStyle="1">
    <w:name w:val="sst"/>
    <w:basedOn w:val="Tabelltekst"/>
    <w:rsid w:val="00161330"/>
    <w:rPr>
      <w:lang w:val="en-GB"/>
    </w:rPr>
  </w:style>
  <w:style w:type="paragraph" w:styleId="Indeks7">
    <w:name w:val="index 7"/>
    <w:basedOn w:val="Normal"/>
    <w:next w:val="Normal"/>
    <w:autoRedefine/>
    <w:semiHidden/>
    <w:rsid w:val="00161330"/>
    <w:pPr>
      <w:ind w:left="1698"/>
    </w:pPr>
    <w:rPr>
      <w:sz w:val="20"/>
      <w:lang w:val="en-GB"/>
    </w:rPr>
  </w:style>
  <w:style w:type="paragraph" w:styleId="Indeks6">
    <w:name w:val="index 6"/>
    <w:basedOn w:val="Normal"/>
    <w:next w:val="Normal"/>
    <w:autoRedefine/>
    <w:semiHidden/>
    <w:rsid w:val="00161330"/>
    <w:pPr>
      <w:ind w:left="1415"/>
    </w:pPr>
    <w:rPr>
      <w:sz w:val="20"/>
      <w:lang w:val="en-GB"/>
    </w:rPr>
  </w:style>
  <w:style w:type="paragraph" w:styleId="Indeks5">
    <w:name w:val="index 5"/>
    <w:basedOn w:val="Normal"/>
    <w:next w:val="Normal"/>
    <w:autoRedefine/>
    <w:semiHidden/>
    <w:rsid w:val="00161330"/>
    <w:pPr>
      <w:ind w:left="1132"/>
    </w:pPr>
    <w:rPr>
      <w:sz w:val="20"/>
      <w:lang w:val="en-GB"/>
    </w:rPr>
  </w:style>
  <w:style w:type="paragraph" w:styleId="Indeks4">
    <w:name w:val="index 4"/>
    <w:basedOn w:val="Normal"/>
    <w:next w:val="Normal"/>
    <w:autoRedefine/>
    <w:semiHidden/>
    <w:rsid w:val="00161330"/>
    <w:pPr>
      <w:ind w:left="849"/>
    </w:pPr>
    <w:rPr>
      <w:sz w:val="20"/>
      <w:lang w:val="en-GB"/>
    </w:rPr>
  </w:style>
  <w:style w:type="paragraph" w:styleId="Indeks3">
    <w:name w:val="index 3"/>
    <w:basedOn w:val="Normal"/>
    <w:next w:val="Normal"/>
    <w:autoRedefine/>
    <w:semiHidden/>
    <w:rsid w:val="00161330"/>
    <w:pPr>
      <w:ind w:left="566"/>
    </w:pPr>
    <w:rPr>
      <w:sz w:val="20"/>
      <w:lang w:val="en-GB"/>
    </w:rPr>
  </w:style>
  <w:style w:type="paragraph" w:styleId="Indeks2">
    <w:name w:val="index 2"/>
    <w:basedOn w:val="Normal"/>
    <w:next w:val="Normal"/>
    <w:autoRedefine/>
    <w:semiHidden/>
    <w:rsid w:val="00161330"/>
    <w:pPr>
      <w:ind w:left="283"/>
    </w:pPr>
    <w:rPr>
      <w:sz w:val="20"/>
      <w:lang w:val="en-GB"/>
    </w:rPr>
  </w:style>
  <w:style w:type="paragraph" w:styleId="innh91" w:customStyle="1">
    <w:name w:val="innh 91"/>
    <w:basedOn w:val="Normal"/>
    <w:next w:val="Normal"/>
    <w:rsid w:val="00161330"/>
    <w:pPr>
      <w:tabs>
        <w:tab w:val="right" w:leader="underscore" w:pos="9695"/>
      </w:tabs>
      <w:ind w:left="1540"/>
    </w:pPr>
    <w:rPr>
      <w:sz w:val="20"/>
      <w:lang w:val="en-GB"/>
    </w:rPr>
  </w:style>
  <w:style w:type="paragraph" w:styleId="Brdtekstinnrykk2">
    <w:name w:val="Body Text Indent 2"/>
    <w:basedOn w:val="Normal"/>
    <w:rsid w:val="00161330"/>
    <w:pPr>
      <w:ind w:left="709"/>
    </w:pPr>
    <w:rPr>
      <w:lang w:val="en-GB"/>
    </w:rPr>
  </w:style>
  <w:style w:type="paragraph" w:styleId="Brdtekstinnrykk3">
    <w:name w:val="Body Text Indent 3"/>
    <w:basedOn w:val="Normal"/>
    <w:rsid w:val="00161330"/>
    <w:pPr>
      <w:ind w:left="709"/>
    </w:pPr>
    <w:rPr>
      <w:i/>
      <w:lang w:val="en-GB"/>
    </w:rPr>
  </w:style>
  <w:style w:type="paragraph" w:styleId="bildetekst" w:customStyle="1">
    <w:name w:val="bildetekst"/>
    <w:basedOn w:val="Normal"/>
    <w:rsid w:val="00161330"/>
    <w:rPr>
      <w:sz w:val="24"/>
    </w:rPr>
  </w:style>
  <w:style w:type="paragraph" w:styleId="Vanliginnrykk1" w:customStyle="1">
    <w:name w:val="Vanlig innrykk1"/>
    <w:basedOn w:val="Normal"/>
    <w:rsid w:val="00161330"/>
    <w:pPr>
      <w:ind w:left="708" w:right="282"/>
      <w:jc w:val="both"/>
    </w:pPr>
    <w:rPr>
      <w:sz w:val="24"/>
    </w:rPr>
  </w:style>
  <w:style w:type="paragraph" w:styleId="Indeks8">
    <w:name w:val="index 8"/>
    <w:basedOn w:val="Normal"/>
    <w:next w:val="Normal"/>
    <w:autoRedefine/>
    <w:semiHidden/>
    <w:rsid w:val="00161330"/>
    <w:pPr>
      <w:ind w:left="1600" w:hanging="200"/>
    </w:pPr>
    <w:rPr>
      <w:sz w:val="20"/>
    </w:rPr>
  </w:style>
  <w:style w:type="paragraph" w:styleId="Indeks9">
    <w:name w:val="index 9"/>
    <w:basedOn w:val="Normal"/>
    <w:next w:val="Normal"/>
    <w:autoRedefine/>
    <w:semiHidden/>
    <w:rsid w:val="00161330"/>
    <w:pPr>
      <w:ind w:left="1800" w:hanging="200"/>
    </w:pPr>
    <w:rPr>
      <w:sz w:val="20"/>
    </w:rPr>
  </w:style>
  <w:style w:type="paragraph" w:styleId="Normal1" w:customStyle="1">
    <w:name w:val="Normal 1"/>
    <w:basedOn w:val="Normal"/>
    <w:rsid w:val="00161330"/>
    <w:pPr>
      <w:tabs>
        <w:tab w:val="left" w:pos="0"/>
        <w:tab w:val="left" w:pos="566"/>
        <w:tab w:val="left" w:pos="1132"/>
        <w:tab w:val="right" w:pos="9070"/>
      </w:tabs>
      <w:spacing w:after="120"/>
    </w:pPr>
    <w:rPr>
      <w:color w:val="000000"/>
      <w:sz w:val="24"/>
    </w:rPr>
  </w:style>
  <w:style w:type="character" w:styleId="Fulgthyperkobling">
    <w:name w:val="FollowedHyperlink"/>
    <w:basedOn w:val="Standardskriftforavsnitt"/>
    <w:rsid w:val="00161330"/>
    <w:rPr>
      <w:color w:val="800080"/>
      <w:u w:val="single"/>
    </w:rPr>
  </w:style>
  <w:style w:type="paragraph" w:styleId="Bildetekst0">
    <w:name w:val="caption"/>
    <w:basedOn w:val="Normal"/>
    <w:next w:val="Normal"/>
    <w:unhideWhenUsed/>
    <w:qFormat/>
    <w:rsid w:val="00F32469"/>
    <w:pPr>
      <w:tabs>
        <w:tab w:val="left" w:pos="964"/>
      </w:tabs>
      <w:ind w:left="964" w:hanging="964"/>
    </w:pPr>
    <w:rPr>
      <w:bCs/>
      <w:i/>
      <w:sz w:val="20"/>
      <w:szCs w:val="18"/>
    </w:rPr>
  </w:style>
  <w:style w:type="paragraph" w:styleId="Overskrift1h1" w:customStyle="1">
    <w:name w:val="Overskrift 1.h1"/>
    <w:basedOn w:val="Normal"/>
    <w:next w:val="Normal"/>
    <w:rsid w:val="00161330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Overskrift2h2" w:customStyle="1">
    <w:name w:val="Overskrift 2.h2"/>
    <w:basedOn w:val="Normal"/>
    <w:next w:val="Normal"/>
    <w:rsid w:val="00161330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Overskrift3h3" w:customStyle="1">
    <w:name w:val="Overskrift 3.h3"/>
    <w:basedOn w:val="Normal"/>
    <w:next w:val="Normal"/>
    <w:rsid w:val="00161330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Overskrift4h4" w:customStyle="1">
    <w:name w:val="Overskrift 4.h4"/>
    <w:basedOn w:val="Normal"/>
    <w:next w:val="Normal"/>
    <w:rsid w:val="00161330"/>
    <w:pPr>
      <w:keepNext/>
      <w:spacing w:before="240" w:after="60"/>
      <w:outlineLvl w:val="3"/>
    </w:pPr>
    <w:rPr>
      <w:rFonts w:ascii="Arial" w:hAnsi="Arial"/>
      <w:i/>
    </w:rPr>
  </w:style>
  <w:style w:type="paragraph" w:styleId="Overskrift5h5" w:customStyle="1">
    <w:name w:val="Overskrift 5.h5"/>
    <w:basedOn w:val="Normal"/>
    <w:next w:val="Normal"/>
    <w:rsid w:val="00161330"/>
    <w:pPr>
      <w:spacing w:before="240" w:after="60"/>
      <w:outlineLvl w:val="4"/>
    </w:pPr>
    <w:rPr>
      <w:rFonts w:ascii="Arial" w:hAnsi="Arial"/>
      <w:b/>
      <w:i/>
      <w:sz w:val="24"/>
    </w:rPr>
  </w:style>
  <w:style w:type="paragraph" w:styleId="Overskrift6h6" w:customStyle="1">
    <w:name w:val="Overskrift 6.h6"/>
    <w:basedOn w:val="Normal"/>
    <w:next w:val="Normal"/>
    <w:rsid w:val="00161330"/>
    <w:pPr>
      <w:spacing w:before="240" w:after="60"/>
      <w:outlineLvl w:val="5"/>
    </w:pPr>
    <w:rPr>
      <w:rFonts w:ascii="Arial" w:hAnsi="Arial"/>
      <w:b/>
      <w:i/>
      <w:sz w:val="24"/>
    </w:rPr>
  </w:style>
  <w:style w:type="paragraph" w:styleId="Bobletekst">
    <w:name w:val="Balloon Text"/>
    <w:basedOn w:val="Normal"/>
    <w:semiHidden/>
    <w:rsid w:val="00161330"/>
    <w:rPr>
      <w:rFonts w:ascii="Tahoma" w:hAnsi="Tahoma" w:cs="Tahoma"/>
      <w:sz w:val="16"/>
      <w:szCs w:val="16"/>
    </w:rPr>
  </w:style>
  <w:style w:type="character" w:styleId="Normal1Tegn" w:customStyle="1">
    <w:name w:val="Normal 1 Tegn"/>
    <w:basedOn w:val="Standardskriftforavsnitt"/>
    <w:rsid w:val="00161330"/>
    <w:rPr>
      <w:color w:val="000000"/>
      <w:sz w:val="24"/>
      <w:lang w:val="nb-NO" w:eastAsia="nb-NO" w:bidi="ar-SA"/>
    </w:rPr>
  </w:style>
  <w:style w:type="paragraph" w:styleId="Listeavsnitt">
    <w:name w:val="List Paragraph"/>
    <w:basedOn w:val="Normal"/>
    <w:uiPriority w:val="34"/>
    <w:qFormat/>
    <w:rsid w:val="00772D24"/>
    <w:pPr>
      <w:ind w:left="720"/>
      <w:contextualSpacing/>
    </w:pPr>
  </w:style>
  <w:style w:type="paragraph" w:styleId="NormalWeb">
    <w:name w:val="Normal (Web)"/>
    <w:basedOn w:val="Normal"/>
    <w:uiPriority w:val="99"/>
    <w:rsid w:val="00161330"/>
    <w:pPr>
      <w:spacing w:before="100" w:beforeAutospacing="1" w:after="100" w:afterAutospacing="1"/>
    </w:pPr>
    <w:rPr>
      <w:sz w:val="24"/>
      <w:szCs w:val="24"/>
    </w:rPr>
  </w:style>
  <w:style w:type="character" w:styleId="anormalTegn" w:customStyle="1">
    <w:name w:val="anormal Tegn"/>
    <w:basedOn w:val="Standardskriftforavsnitt"/>
    <w:rsid w:val="00161330"/>
    <w:rPr>
      <w:lang w:val="nb-NO" w:eastAsia="nb-NO" w:bidi="ar-SA"/>
    </w:rPr>
  </w:style>
  <w:style w:type="character" w:styleId="Overskrift6h6Tegn" w:customStyle="1">
    <w:name w:val="Overskrift 6.h6 Tegn"/>
    <w:basedOn w:val="Standardskriftforavsnitt"/>
    <w:rsid w:val="00161330"/>
    <w:rPr>
      <w:rFonts w:ascii="Arial" w:hAnsi="Arial"/>
      <w:b/>
      <w:i/>
      <w:sz w:val="24"/>
      <w:lang w:val="nb-NO" w:eastAsia="nb-NO" w:bidi="ar-SA"/>
    </w:rPr>
  </w:style>
  <w:style w:type="character" w:styleId="anormalTegn1" w:customStyle="1">
    <w:name w:val="anormal Tegn1"/>
    <w:basedOn w:val="Standardskriftforavsnitt"/>
    <w:rsid w:val="00161330"/>
    <w:rPr>
      <w:lang w:val="nb-NO" w:eastAsia="nb-NO" w:bidi="ar-SA"/>
    </w:rPr>
  </w:style>
  <w:style w:type="table" w:styleId="Tabellrutenett">
    <w:name w:val="Table Grid"/>
    <w:basedOn w:val="Vanligtabell"/>
    <w:uiPriority w:val="59"/>
    <w:rsid w:val="00CF230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MerknadstekstTegn" w:customStyle="1">
    <w:name w:val="Merknadstekst Tegn"/>
    <w:basedOn w:val="Standardskriftforavsnitt"/>
    <w:link w:val="Merknadstekst"/>
    <w:semiHidden/>
    <w:rsid w:val="00CF230C"/>
  </w:style>
  <w:style w:type="paragraph" w:styleId="Kommentaremne">
    <w:name w:val="annotation subject"/>
    <w:basedOn w:val="Merknadstekst"/>
    <w:next w:val="Merknadstekst"/>
    <w:link w:val="KommentaremneTegn"/>
    <w:rsid w:val="00337F0F"/>
    <w:rPr>
      <w:b/>
      <w:bCs/>
    </w:rPr>
  </w:style>
  <w:style w:type="character" w:styleId="KommentaremneTegn" w:customStyle="1">
    <w:name w:val="Kommentaremne Tegn"/>
    <w:basedOn w:val="MerknadstekstTegn"/>
    <w:link w:val="Kommentaremne"/>
    <w:rsid w:val="00337F0F"/>
    <w:rPr>
      <w:b/>
      <w:bCs/>
    </w:rPr>
  </w:style>
  <w:style w:type="character" w:styleId="Sterk">
    <w:name w:val="Strong"/>
    <w:basedOn w:val="Standardskriftforavsnitt"/>
    <w:uiPriority w:val="22"/>
    <w:qFormat/>
    <w:rsid w:val="0028160E"/>
    <w:rPr>
      <w:b/>
      <w:bCs/>
    </w:rPr>
  </w:style>
  <w:style w:type="character" w:styleId="Overskrift1Tegn" w:customStyle="1">
    <w:name w:val="Overskrift 1 Tegn"/>
    <w:aliases w:val="Niv.1 FKB Tegn"/>
    <w:basedOn w:val="Standardskriftforavsnitt"/>
    <w:link w:val="Overskrift1"/>
    <w:uiPriority w:val="9"/>
    <w:rsid w:val="00A728AD"/>
    <w:rPr>
      <w:rFonts w:ascii="Verdana" w:hAnsi="Verdana" w:cs="Arial" w:eastAsiaTheme="majorEastAsia"/>
      <w:b/>
      <w:bCs/>
      <w:sz w:val="28"/>
      <w:szCs w:val="28"/>
    </w:rPr>
  </w:style>
  <w:style w:type="character" w:styleId="Overskrift2Tegn" w:customStyle="1">
    <w:name w:val="Overskrift 2 Tegn"/>
    <w:aliases w:val="Niv.2 FKB Tegn"/>
    <w:basedOn w:val="Standardskriftforavsnitt"/>
    <w:link w:val="Overskrift2"/>
    <w:rsid w:val="001C59C7"/>
    <w:rPr>
      <w:rFonts w:ascii="Arial" w:hAnsi="Arial" w:cs="Arial" w:eastAsiaTheme="majorEastAsia"/>
      <w:b/>
      <w:bCs/>
      <w:sz w:val="24"/>
      <w:szCs w:val="24"/>
    </w:rPr>
  </w:style>
  <w:style w:type="character" w:styleId="Overskrift3Tegn" w:customStyle="1">
    <w:name w:val="Overskrift 3 Tegn"/>
    <w:aliases w:val="Niv.3 FKB Tegn"/>
    <w:basedOn w:val="Standardskriftforavsnitt"/>
    <w:link w:val="Overskrift3"/>
    <w:uiPriority w:val="9"/>
    <w:rsid w:val="001C59C7"/>
    <w:rPr>
      <w:rFonts w:ascii="Arial" w:hAnsi="Arial" w:cs="Arial" w:eastAsiaTheme="majorEastAsia"/>
      <w:b/>
      <w:bCs/>
      <w:sz w:val="24"/>
      <w:szCs w:val="24"/>
    </w:rPr>
  </w:style>
  <w:style w:type="character" w:styleId="Overskrift4Tegn" w:customStyle="1">
    <w:name w:val="Overskrift 4 Tegn"/>
    <w:aliases w:val="Niv.4 FKB Tegn,h4 Tegn"/>
    <w:basedOn w:val="Standardskriftforavsnitt"/>
    <w:link w:val="Overskrift4"/>
    <w:uiPriority w:val="9"/>
    <w:rsid w:val="001C59C7"/>
    <w:rPr>
      <w:rFonts w:ascii="Arial" w:hAnsi="Arial" w:cs="Arial" w:eastAsiaTheme="majorEastAsia"/>
      <w:b/>
      <w:bCs/>
      <w:i/>
      <w:iCs/>
      <w:sz w:val="24"/>
      <w:szCs w:val="24"/>
    </w:rPr>
  </w:style>
  <w:style w:type="character" w:styleId="Overskrift5Tegn" w:customStyle="1">
    <w:name w:val="Overskrift 5 Tegn"/>
    <w:aliases w:val="Niv.5 FKB Tegn,h5 Tegn"/>
    <w:basedOn w:val="Standardskriftforavsnitt"/>
    <w:link w:val="Overskrift5"/>
    <w:uiPriority w:val="9"/>
    <w:rsid w:val="003650F2"/>
    <w:rPr>
      <w:rFonts w:ascii="Arial" w:hAnsi="Arial" w:cs="Arial" w:eastAsiaTheme="majorEastAsia"/>
      <w:b/>
      <w:i/>
      <w:sz w:val="24"/>
      <w:szCs w:val="24"/>
    </w:rPr>
  </w:style>
  <w:style w:type="character" w:styleId="Overskrift6Tegn" w:customStyle="1">
    <w:name w:val="Overskrift 6 Tegn"/>
    <w:aliases w:val="Niv.6 FKB Tegn,h6 Tegn"/>
    <w:basedOn w:val="Standardskriftforavsnitt"/>
    <w:link w:val="Overskrift6"/>
    <w:uiPriority w:val="9"/>
    <w:rsid w:val="003650F2"/>
    <w:rPr>
      <w:rFonts w:ascii="Arial" w:hAnsi="Arial" w:cs="Arial" w:eastAsiaTheme="majorEastAsia"/>
      <w:i/>
      <w:iCs/>
      <w:sz w:val="24"/>
      <w:szCs w:val="24"/>
    </w:rPr>
  </w:style>
  <w:style w:type="character" w:styleId="Overskrift7Tegn" w:customStyle="1">
    <w:name w:val="Overskrift 7 Tegn"/>
    <w:aliases w:val="Niv.7 FKB Tegn"/>
    <w:basedOn w:val="Standardskriftforavsnitt"/>
    <w:link w:val="Overskrift7"/>
    <w:uiPriority w:val="9"/>
    <w:rsid w:val="003650F2"/>
    <w:rPr>
      <w:rFonts w:ascii="Arial" w:hAnsi="Arial" w:cs="Arial" w:eastAsiaTheme="majorEastAsia"/>
      <w:i/>
      <w:iCs/>
      <w:sz w:val="24"/>
      <w:szCs w:val="24"/>
    </w:rPr>
  </w:style>
  <w:style w:type="character" w:styleId="Overskrift8Tegn" w:customStyle="1">
    <w:name w:val="Overskrift 8 Tegn"/>
    <w:basedOn w:val="Standardskriftforavsnitt"/>
    <w:link w:val="Overskrift8"/>
    <w:uiPriority w:val="9"/>
    <w:rsid w:val="003650F2"/>
    <w:rPr>
      <w:rFonts w:asciiTheme="majorHAnsi" w:hAnsiTheme="majorHAnsi" w:eastAsiaTheme="majorEastAsia" w:cstheme="majorBidi"/>
      <w:color w:val="404040" w:themeColor="text1" w:themeTint="BF"/>
      <w:sz w:val="20"/>
      <w:szCs w:val="20"/>
    </w:rPr>
  </w:style>
  <w:style w:type="paragraph" w:styleId="Overskriftforinnholdsfortegnelse">
    <w:name w:val="TOC Heading"/>
    <w:basedOn w:val="Overskrift1"/>
    <w:next w:val="Normal"/>
    <w:uiPriority w:val="39"/>
    <w:semiHidden/>
    <w:unhideWhenUsed/>
    <w:qFormat/>
    <w:rsid w:val="003650F2"/>
    <w:pPr>
      <w:pBdr>
        <w:top w:val="none" w:color="auto" w:sz="0" w:space="0"/>
      </w:pBdr>
      <w:outlineLvl w:val="9"/>
    </w:pPr>
    <w:rPr>
      <w:rFonts w:asciiTheme="majorHAnsi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5.emf" Id="rId18" /><Relationship Type="http://schemas.openxmlformats.org/officeDocument/2006/relationships/image" Target="media/image13.png" Id="rId26" /><Relationship Type="http://schemas.openxmlformats.org/officeDocument/2006/relationships/customXml" Target="../customXml/item3.xml" Id="rId3" /><Relationship Type="http://schemas.openxmlformats.org/officeDocument/2006/relationships/image" Target="media/image8.emf" Id="rId21" /><Relationship Type="http://schemas.openxmlformats.org/officeDocument/2006/relationships/settings" Target="settings.xml" Id="rId7" /><Relationship Type="http://schemas.microsoft.com/office/2011/relationships/commentsExtended" Target="commentsExtended.xml" Id="rId12" /><Relationship Type="http://schemas.openxmlformats.org/officeDocument/2006/relationships/image" Target="media/image12.emf" Id="rId25" /><Relationship Type="http://schemas.openxmlformats.org/officeDocument/2006/relationships/customXml" Target="../customXml/item2.xml" Id="rId2" /><Relationship Type="http://schemas.openxmlformats.org/officeDocument/2006/relationships/image" Target="media/image3.png" Id="rId16" /><Relationship Type="http://schemas.openxmlformats.org/officeDocument/2006/relationships/image" Target="media/image7.png" Id="rId20" /><Relationship Type="http://schemas.openxmlformats.org/officeDocument/2006/relationships/fontTable" Target="fontTable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1.png" Id="rId24" /><Relationship Type="http://schemas.microsoft.com/office/2016/09/relationships/commentsIds" Target="commentsIds.xml" Id="rId32" /><Relationship Type="http://schemas.openxmlformats.org/officeDocument/2006/relationships/numbering" Target="numbering.xml" Id="rId5" /><Relationship Type="http://schemas.openxmlformats.org/officeDocument/2006/relationships/image" Target="media/image2.emf" Id="rId15" /><Relationship Type="http://schemas.openxmlformats.org/officeDocument/2006/relationships/image" Target="media/image10.png" Id="rId23" /><Relationship Type="http://schemas.openxmlformats.org/officeDocument/2006/relationships/footer" Target="footer1.xml" Id="rId28" /><Relationship Type="http://schemas.openxmlformats.org/officeDocument/2006/relationships/endnotes" Target="endnotes.xml" Id="rId10" /><Relationship Type="http://schemas.openxmlformats.org/officeDocument/2006/relationships/image" Target="media/image6.png" Id="rId19" /><Relationship Type="http://schemas.openxmlformats.org/officeDocument/2006/relationships/theme" Target="theme/theme1.xm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1.emf" Id="rId14" /><Relationship Type="http://schemas.openxmlformats.org/officeDocument/2006/relationships/image" Target="media/image9.emf" Id="rId22" /><Relationship Type="http://schemas.openxmlformats.org/officeDocument/2006/relationships/header" Target="header1.xml" Id="rId27" /><Relationship Type="http://schemas.microsoft.com/office/2011/relationships/people" Target="people.xml" Id="rId30" /><Relationship Type="http://schemas.openxmlformats.org/officeDocument/2006/relationships/image" Target="/media/image9.png" Id="R345d12639b2f4103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Maler\Sosiv3D.dot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0197678A2406A4599839FFC18DDF768" ma:contentTypeVersion="10" ma:contentTypeDescription="Opprett et nytt dokument." ma:contentTypeScope="" ma:versionID="f9310a52822354d63f1110b0a1eea22c">
  <xsd:schema xmlns:xsd="http://www.w3.org/2001/XMLSchema" xmlns:xs="http://www.w3.org/2001/XMLSchema" xmlns:p="http://schemas.microsoft.com/office/2006/metadata/properties" xmlns:ns2="de407f30-0a01-49ad-890a-0c662440e1ce" xmlns:ns3="54191ed1-82c8-4ddf-a077-ae76bbed28a6" targetNamespace="http://schemas.microsoft.com/office/2006/metadata/properties" ma:root="true" ma:fieldsID="ba4e6fdfe000d2104633a027a6ad584b" ns2:_="" ns3:_="">
    <xsd:import namespace="de407f30-0a01-49ad-890a-0c662440e1ce"/>
    <xsd:import namespace="54191ed1-82c8-4ddf-a077-ae76bbed28a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407f30-0a01-49ad-890a-0c662440e1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191ed1-82c8-4ddf-a077-ae76bbed28a6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1C8FE2-BB21-4FB2-840C-AB9F5ABAC7EE}">
  <ds:schemaRefs>
    <ds:schemaRef ds:uri="http://schemas.microsoft.com/office/infopath/2007/PartnerControls"/>
    <ds:schemaRef ds:uri="http://purl.org/dc/elements/1.1/"/>
    <ds:schemaRef ds:uri="http://schemas.microsoft.com/office/2006/metadata/properties"/>
    <ds:schemaRef ds:uri="54191ed1-82c8-4ddf-a077-ae76bbed28a6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de407f30-0a01-49ad-890a-0c662440e1ce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B1CBEEE9-5222-4AD3-8BE7-F78BF42C5E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CCB941-0A7B-426D-8F03-2E9CF9983BED}"/>
</file>

<file path=customXml/itemProps4.xml><?xml version="1.0" encoding="utf-8"?>
<ds:datastoreItem xmlns:ds="http://schemas.openxmlformats.org/officeDocument/2006/customXml" ds:itemID="{0F0189E0-FBBD-4F33-9D8D-C9E05083D2E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Sosiv3D.dot</ap:Template>
  <ap:Application>Microsoft Word for the web</ap:Application>
  <ap:DocSecurity>0</ap:DocSecurity>
  <ap:ScaleCrop>false</ap:ScaleCrop>
  <ap:Company>Statens kartverk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Fotogrammetrisk FKB-Lufthavn 4.6</dc:title>
  <dc:creator>Håkon Dåsnes</dc:creator>
  <keywords>FKB;Lufthavn;Fotogrammetri</keywords>
  <lastModifiedBy>Mika Sundin</lastModifiedBy>
  <revision>55</revision>
  <lastPrinted>2016-06-20T10:27:00.0000000Z</lastPrinted>
  <dcterms:created xsi:type="dcterms:W3CDTF">2021-09-07T13:58:00.0000000Z</dcterms:created>
  <dcterms:modified xsi:type="dcterms:W3CDTF">2021-10-02T07:31:12.6615381Z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0x010100D0197678A2406A4599839FFC18DDF768</vt:lpwstr>
  </property>
</Properties>
</file>